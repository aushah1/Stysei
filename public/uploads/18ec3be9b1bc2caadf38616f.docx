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59A42">
      <w:r>
        <w:rPr>
          <w:rFonts w:hint="eastAsia" w:eastAsia="SimSun"/>
          <w:lang w:eastAsia="zh-CN"/>
        </w:rPr>
        <w:pict>
          <v:shape id="_x0000_s1086" o:spid="_x0000_s1086" o:spt="75" type="#_x0000_t75" style="position:absolute;left:0pt;height:453.4pt;width:612.5pt;mso-position-horizontal:left;mso-position-horizontal-relative:page;mso-position-vertical:top;mso-position-vertical-relative:page;z-index:-251657216;mso-width-relative:page;mso-height-relative:page;" filled="f" o:preferrelative="t" stroked="f" coordsize="21600,21600">
            <v:path/>
            <v:fill on="f" focussize="0,0"/>
            <v:stroke on="f"/>
            <v:imagedata r:id="rId4" o:title="未标题-1"/>
            <o:lock v:ext="edit" grouping="f" rotation="f" text="f" aspectratio="t"/>
          </v:shape>
        </w:pict>
      </w:r>
    </w:p>
    <w:p w14:paraId="701115C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pict>
          <v:rect id="_x0000_s1083" o:spid="_x0000_s1083" o:spt="1" style="position:absolute;left:0pt;margin-left:259.75pt;margin-top:623.95pt;height:60.65pt;width:208.6pt;z-index:251662336;v-text-anchor:bottom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1.27mm,2.54mm,1.27mm">
              <w:txbxContent>
                <w:p w14:paraId="4FCE9A8F">
                  <w:pPr>
                    <w:jc w:val="left"/>
                    <w:rPr>
                      <w:rFonts w:hint="default" w:ascii="Times New Roman" w:hAnsi="Times New Roman" w:cs="Times New Roman"/>
                      <w:b/>
                      <w:color w:val="000000"/>
                      <w:spacing w:val="60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color w:val="000000"/>
                      <w:spacing w:val="60"/>
                      <w:lang w:val="en-US"/>
                    </w:rPr>
                    <w:t>Aushah Gowhar Wani</w:t>
                  </w:r>
                </w:p>
                <w:p w14:paraId="10713B8F">
                  <w:pPr>
                    <w:jc w:val="left"/>
                    <w:rPr>
                      <w:rFonts w:hint="default" w:ascii="Times New Roman" w:hAnsi="Times New Roman" w:cs="Times New Roman"/>
                      <w:b/>
                      <w:color w:val="000000"/>
                      <w:spacing w:val="60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color w:val="000000"/>
                      <w:spacing w:val="60"/>
                      <w:lang w:val="en-US"/>
                    </w:rPr>
                    <w:t>October 2024</w:t>
                  </w:r>
                </w:p>
                <w:p w14:paraId="64C0B632">
                  <w:pPr>
                    <w:ind w:left="0" w:leftChars="0" w:right="0" w:rightChars="0" w:firstLine="0" w:firstLineChars="0"/>
                    <w:jc w:val="center"/>
                    <w:rPr>
                      <w:lang w:val="en-US"/>
                    </w:rPr>
                  </w:pPr>
                </w:p>
              </w:txbxContent>
            </v:textbox>
          </v:rect>
        </w:pict>
      </w:r>
      <w:r>
        <w:pict>
          <v:rect id="_x0000_s1084" o:spid="_x0000_s1084" o:spt="1" style="position:absolute;left:0pt;margin-left:19.65pt;margin-top:488.35pt;height:54pt;width:431.1pt;mso-wrap-style:none;z-index:251661312;mso-width-relative:page;mso-height-relative:page;" stroked="f" coordsize="21600,21600">
            <v:path/>
            <v:fill focussize="0,0"/>
            <v:stroke on="f"/>
            <v:imagedata o:title=""/>
            <o:lock v:ext="edit" grouping="f" rotation="f" text="f" aspectratio="f"/>
            <v:textbox style="mso-fit-shape-to-text:t;">
              <w:txbxContent>
                <w:p w14:paraId="64A360C5">
                  <w:pPr>
                    <w:rPr>
                      <w:rFonts w:hint="default" w:ascii="Times New Roman" w:hAnsi="Times New Roman" w:cs="Times New Roman"/>
                      <w:b/>
                      <w:bCs/>
                      <w:sz w:val="36"/>
                      <w:szCs w:val="36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808080"/>
                      <w:sz w:val="36"/>
                      <w:szCs w:val="36"/>
                      <w:lang w:val="en-US"/>
                    </w:rPr>
                    <w:t>Essential Functions Explained with Examples.</w:t>
                  </w:r>
                </w:p>
              </w:txbxContent>
            </v:textbox>
          </v:rect>
        </w:pict>
      </w:r>
      <w:r>
        <w:pict>
          <v:rect id="_x0000_s1085" o:spid="_x0000_s1085" o:spt="1" style="position:absolute;left:0pt;margin-left:-38.15pt;margin-top:396.75pt;height:72.65pt;width:500.9pt;z-index:251660288;mso-width-relative:page;mso-height-relative:page;" fillcolor="#FFFFFF" filled="t" stroked="f" coordsize="21600,21600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 w14:paraId="16062D29">
                  <w:pPr>
                    <w:pStyle w:val="15"/>
                    <w:rPr>
                      <w:rFonts w:hint="default"/>
                      <w:sz w:val="68"/>
                      <w:szCs w:val="68"/>
                      <w:lang w:val="en-US"/>
                    </w:rPr>
                  </w:pPr>
                  <w:r>
                    <w:rPr>
                      <w:rFonts w:hint="default"/>
                      <w:sz w:val="68"/>
                      <w:szCs w:val="68"/>
                      <w:lang w:val="en-US"/>
                    </w:rPr>
                    <w:t>Comprehensive Guide to MS Excel</w:t>
                  </w:r>
                </w:p>
              </w:txbxContent>
            </v:textbox>
          </v:rect>
        </w:pict>
      </w:r>
    </w:p>
    <w:p w14:paraId="7F6B23F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rPr>
          <w:rStyle w:val="13"/>
          <w:b/>
          <w:bCs/>
        </w:rPr>
        <w:t>Mathematical and Trigonometric Functions</w:t>
      </w:r>
    </w:p>
    <w:p w14:paraId="6AEBE7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3938324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SUM</w:t>
      </w:r>
      <w:r>
        <w:t>: Adds values.</w:t>
      </w:r>
    </w:p>
    <w:p w14:paraId="3C93D8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B2704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=SUM(A1:A5)</w:t>
      </w:r>
    </w:p>
    <w:p w14:paraId="251EDD47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A1=10</w:t>
      </w:r>
      <w:r>
        <w:t xml:space="preserve">, </w:t>
      </w:r>
      <w:r>
        <w:rPr>
          <w:rStyle w:val="10"/>
        </w:rPr>
        <w:t>A2=20</w:t>
      </w:r>
      <w:r>
        <w:t xml:space="preserve">, </w:t>
      </w:r>
      <w:r>
        <w:rPr>
          <w:rStyle w:val="10"/>
        </w:rPr>
        <w:t>A3=30</w:t>
      </w:r>
      <w:r>
        <w:t xml:space="preserve">, </w:t>
      </w:r>
      <w:r>
        <w:rPr>
          <w:rStyle w:val="10"/>
        </w:rPr>
        <w:t>A4=40</w:t>
      </w:r>
      <w:r>
        <w:t xml:space="preserve">, </w:t>
      </w:r>
      <w:r>
        <w:rPr>
          <w:rStyle w:val="10"/>
        </w:rPr>
        <w:t>A5=50</w:t>
      </w:r>
      <w:r>
        <w:t xml:space="preserve">, it returns </w:t>
      </w:r>
      <w:r>
        <w:rPr>
          <w:rStyle w:val="13"/>
        </w:rPr>
        <w:t>150</w:t>
      </w:r>
      <w:r>
        <w:t>.</w:t>
      </w:r>
    </w:p>
    <w:p w14:paraId="088D58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B10FE04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AVERAGE</w:t>
      </w:r>
      <w:r>
        <w:t>: Calculates the average.</w:t>
      </w:r>
    </w:p>
    <w:p w14:paraId="50FA72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FC1612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=AVERAGE(B1:B5)</w:t>
      </w:r>
    </w:p>
    <w:p w14:paraId="7F0C48DC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B1=10</w:t>
      </w:r>
      <w:r>
        <w:t xml:space="preserve">, </w:t>
      </w:r>
      <w:r>
        <w:rPr>
          <w:rStyle w:val="10"/>
        </w:rPr>
        <w:t>B2=20</w:t>
      </w:r>
      <w:r>
        <w:t xml:space="preserve">, </w:t>
      </w:r>
      <w:r>
        <w:rPr>
          <w:rStyle w:val="10"/>
        </w:rPr>
        <w:t>B3=30</w:t>
      </w:r>
      <w:r>
        <w:t xml:space="preserve">, </w:t>
      </w:r>
      <w:r>
        <w:rPr>
          <w:rStyle w:val="10"/>
        </w:rPr>
        <w:t>B4=40</w:t>
      </w:r>
      <w:r>
        <w:t xml:space="preserve">, </w:t>
      </w:r>
      <w:r>
        <w:rPr>
          <w:rStyle w:val="10"/>
        </w:rPr>
        <w:t>B5=50</w:t>
      </w:r>
      <w:r>
        <w:t xml:space="preserve">, it returns </w:t>
      </w:r>
      <w:r>
        <w:rPr>
          <w:rStyle w:val="13"/>
        </w:rPr>
        <w:t>30</w:t>
      </w:r>
      <w:r>
        <w:t>.</w:t>
      </w:r>
    </w:p>
    <w:p w14:paraId="4E1490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800550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ROUND</w:t>
      </w:r>
      <w:r>
        <w:t>: Rounds a number to a specified number of digits.</w:t>
      </w:r>
    </w:p>
    <w:p w14:paraId="289B5A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F3A81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=ROUND(C1, 2)</w:t>
      </w:r>
    </w:p>
    <w:p w14:paraId="728D309C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C1=3.14159</w:t>
      </w:r>
      <w:r>
        <w:t xml:space="preserve">, it returns </w:t>
      </w:r>
      <w:r>
        <w:rPr>
          <w:rStyle w:val="13"/>
        </w:rPr>
        <w:t>3.14</w:t>
      </w:r>
      <w:r>
        <w:t>.</w:t>
      </w:r>
    </w:p>
    <w:p w14:paraId="21C449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CB0E9A1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ROUNDUP</w:t>
      </w:r>
      <w:r>
        <w:t>: Rounds a number up, away from zero.</w:t>
      </w:r>
    </w:p>
    <w:p w14:paraId="1DBEC8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619B1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=ROUNDUP(D1, 0)</w:t>
      </w:r>
    </w:p>
    <w:p w14:paraId="2C264128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bookmarkStart w:id="0" w:name="_GoBack"/>
      <w:r>
        <w:t xml:space="preserve">If </w:t>
      </w:r>
      <w:r>
        <w:rPr>
          <w:rStyle w:val="10"/>
        </w:rPr>
        <w:t>D1=2.3</w:t>
      </w:r>
      <w:r>
        <w:t xml:space="preserve">, it returns </w:t>
      </w:r>
      <w:r>
        <w:rPr>
          <w:rStyle w:val="13"/>
        </w:rPr>
        <w:t>3</w:t>
      </w:r>
      <w:r>
        <w:t>.</w:t>
      </w:r>
    </w:p>
    <w:bookmarkEnd w:id="0"/>
    <w:p w14:paraId="4ECE4C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0BE10F1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ROUNDDOWN</w:t>
      </w:r>
      <w:r>
        <w:t>: Rounds a number down, towards zero.</w:t>
      </w:r>
    </w:p>
    <w:p w14:paraId="288040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D80B7B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=ROUNDDOWN(E1, 0)</w:t>
      </w:r>
    </w:p>
    <w:p w14:paraId="20AA9CB6">
      <w:pPr>
        <w:keepNext w:val="0"/>
        <w:keepLines w:val="0"/>
        <w:widowControl/>
        <w:numPr>
          <w:ilvl w:val="2"/>
          <w:numId w:val="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E1=2.7</w:t>
      </w:r>
      <w:r>
        <w:t xml:space="preserve">, it returns </w:t>
      </w:r>
      <w:r>
        <w:rPr>
          <w:rStyle w:val="13"/>
        </w:rPr>
        <w:t>2</w:t>
      </w:r>
      <w:r>
        <w:t>.</w:t>
      </w:r>
    </w:p>
    <w:p w14:paraId="204BC4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424F032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INT</w:t>
      </w:r>
      <w:r>
        <w:t>: Rounds down to the nearest integer.</w:t>
      </w:r>
    </w:p>
    <w:p w14:paraId="0693F7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576469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=INT(F1)</w:t>
      </w:r>
    </w:p>
    <w:p w14:paraId="4B79EC46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F1=7.9</w:t>
      </w:r>
      <w:r>
        <w:t xml:space="preserve">, it returns </w:t>
      </w:r>
      <w:r>
        <w:rPr>
          <w:rStyle w:val="13"/>
        </w:rPr>
        <w:t>7</w:t>
      </w:r>
      <w:r>
        <w:t>.</w:t>
      </w:r>
    </w:p>
    <w:p w14:paraId="16635E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FE65E88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MOD</w:t>
      </w:r>
      <w:r>
        <w:t>: Returns the remainder after division.</w:t>
      </w:r>
    </w:p>
    <w:p w14:paraId="0E0771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E98B4F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=MOD(G1, 3)</w:t>
      </w:r>
    </w:p>
    <w:p w14:paraId="5F282302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G1=10</w:t>
      </w:r>
      <w:r>
        <w:t xml:space="preserve">, it returns </w:t>
      </w:r>
      <w:r>
        <w:rPr>
          <w:rStyle w:val="13"/>
        </w:rPr>
        <w:t>1</w:t>
      </w:r>
      <w:r>
        <w:t>.</w:t>
      </w:r>
    </w:p>
    <w:p w14:paraId="5FBF77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54454ED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RAND</w:t>
      </w:r>
      <w:r>
        <w:t>: Generates a random number between 0 and 1.</w:t>
      </w:r>
    </w:p>
    <w:p w14:paraId="4FF9D3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F2355B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=RAND()</w:t>
      </w:r>
    </w:p>
    <w:p w14:paraId="533F0415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This might return a value like </w:t>
      </w:r>
      <w:r>
        <w:rPr>
          <w:rStyle w:val="13"/>
        </w:rPr>
        <w:t>0.374</w:t>
      </w:r>
      <w:r>
        <w:t>.</w:t>
      </w:r>
    </w:p>
    <w:p w14:paraId="24B988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4607BC5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RANDBETWEEN</w:t>
      </w:r>
      <w:r>
        <w:t>: Generates a random number between specified limits.</w:t>
      </w:r>
    </w:p>
    <w:p w14:paraId="15DBC8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2A6EC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=RANDBETWEEN(1, 100)</w:t>
      </w:r>
    </w:p>
    <w:p w14:paraId="668329CE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This might return a value like </w:t>
      </w:r>
      <w:r>
        <w:rPr>
          <w:rStyle w:val="13"/>
        </w:rPr>
        <w:t>42</w:t>
      </w:r>
      <w:r>
        <w:t>.</w:t>
      </w:r>
    </w:p>
    <w:p w14:paraId="5F7207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83DB820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SIN, COS, TAN</w:t>
      </w:r>
      <w:r>
        <w:t>: Trigonometric functions.</w:t>
      </w:r>
    </w:p>
    <w:p w14:paraId="691373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CCAE8D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>:</w:t>
      </w:r>
    </w:p>
    <w:p w14:paraId="42D654B8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0"/>
        </w:rPr>
        <w:t>=SIN(PI()/2)</w:t>
      </w:r>
      <w:r>
        <w:t xml:space="preserve"> returns </w:t>
      </w:r>
      <w:r>
        <w:rPr>
          <w:rStyle w:val="13"/>
        </w:rPr>
        <w:t>1</w:t>
      </w:r>
      <w:r>
        <w:t>.</w:t>
      </w:r>
    </w:p>
    <w:p w14:paraId="012F0F9A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0"/>
        </w:rPr>
        <w:t>=COS(0)</w:t>
      </w:r>
      <w:r>
        <w:t xml:space="preserve"> returns </w:t>
      </w:r>
      <w:r>
        <w:rPr>
          <w:rStyle w:val="13"/>
        </w:rPr>
        <w:t>1</w:t>
      </w:r>
      <w:r>
        <w:t>.</w:t>
      </w:r>
    </w:p>
    <w:p w14:paraId="1E4909EF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10"/>
        </w:rPr>
        <w:t>=TAN(45*PI()/180)</w:t>
      </w:r>
      <w:r>
        <w:t xml:space="preserve"> returns </w:t>
      </w:r>
      <w:r>
        <w:rPr>
          <w:rStyle w:val="13"/>
        </w:rPr>
        <w:t>1</w:t>
      </w:r>
      <w:r>
        <w:t>.</w:t>
      </w:r>
    </w:p>
    <w:p w14:paraId="6C6C40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97D7B1D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PI</w:t>
      </w:r>
      <w:r>
        <w:t>: Returns the value of π.</w:t>
      </w:r>
    </w:p>
    <w:p w14:paraId="0A937B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C97D3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=PI()</w:t>
      </w:r>
    </w:p>
    <w:p w14:paraId="3AA8A5EB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This returns approximately </w:t>
      </w:r>
      <w:r>
        <w:rPr>
          <w:rStyle w:val="13"/>
        </w:rPr>
        <w:t>3.14159</w:t>
      </w:r>
      <w:r>
        <w:t>.</w:t>
      </w:r>
    </w:p>
    <w:p w14:paraId="3AD5E5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A985488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POWER</w:t>
      </w:r>
      <w:r>
        <w:t>: Raises a number to a specified power.</w:t>
      </w:r>
    </w:p>
    <w:p w14:paraId="603EF6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B50D0C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=POWER(2, 3)</w:t>
      </w:r>
    </w:p>
    <w:p w14:paraId="6EE97389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This returns </w:t>
      </w:r>
      <w:r>
        <w:rPr>
          <w:rStyle w:val="13"/>
        </w:rPr>
        <w:t>8</w:t>
      </w:r>
      <w:r>
        <w:t xml:space="preserve"> (2 raised to the power of 3).</w:t>
      </w:r>
    </w:p>
    <w:p w14:paraId="5D4ABF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7E34526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SQRT</w:t>
      </w:r>
      <w:r>
        <w:t>: Returns the square root of a number.</w:t>
      </w:r>
    </w:p>
    <w:p w14:paraId="3A2CA7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8A82DA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=SQRT(16)</w:t>
      </w:r>
    </w:p>
    <w:p w14:paraId="22683FC7"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This returns </w:t>
      </w:r>
      <w:r>
        <w:rPr>
          <w:rStyle w:val="13"/>
        </w:rPr>
        <w:t>4</w:t>
      </w:r>
      <w:r>
        <w:t>.</w:t>
      </w:r>
    </w:p>
    <w:p w14:paraId="6D3DD10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0CD05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13"/>
          <w:b/>
          <w:bCs/>
        </w:rPr>
        <w:t>Statistical Functions</w:t>
      </w:r>
    </w:p>
    <w:p w14:paraId="7A4AAAC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4A0F223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COUNT</w:t>
      </w:r>
      <w:r>
        <w:t>: Counts the number of cells with numbers.</w:t>
      </w:r>
    </w:p>
    <w:p w14:paraId="1C0C510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77018FB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=COUNT(H1:H5)</w:t>
      </w:r>
    </w:p>
    <w:p w14:paraId="30F1806E">
      <w:pPr>
        <w:keepNext w:val="0"/>
        <w:keepLines w:val="0"/>
        <w:widowControl/>
        <w:numPr>
          <w:ilvl w:val="2"/>
          <w:numId w:val="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H1=1</w:t>
      </w:r>
      <w:r>
        <w:t xml:space="preserve">, </w:t>
      </w:r>
      <w:r>
        <w:rPr>
          <w:rStyle w:val="10"/>
        </w:rPr>
        <w:t>H2="Text"</w:t>
      </w:r>
      <w:r>
        <w:t xml:space="preserve">, </w:t>
      </w:r>
      <w:r>
        <w:rPr>
          <w:rStyle w:val="10"/>
        </w:rPr>
        <w:t>H3=3</w:t>
      </w:r>
      <w:r>
        <w:t xml:space="preserve">, it returns </w:t>
      </w:r>
      <w:r>
        <w:rPr>
          <w:rStyle w:val="13"/>
        </w:rPr>
        <w:t>2</w:t>
      </w:r>
      <w:r>
        <w:t>.</w:t>
      </w:r>
    </w:p>
    <w:p w14:paraId="04F1F5A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68A9919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COUNTA</w:t>
      </w:r>
      <w:r>
        <w:t>: Counts the number of cells with any value.</w:t>
      </w:r>
    </w:p>
    <w:p w14:paraId="139AD5B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79D5F2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=COUNTA(I1:I5)</w:t>
      </w:r>
    </w:p>
    <w:p w14:paraId="5CF8FB93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I1=1</w:t>
      </w:r>
      <w:r>
        <w:t xml:space="preserve">, </w:t>
      </w:r>
      <w:r>
        <w:rPr>
          <w:rStyle w:val="10"/>
        </w:rPr>
        <w:t>I2="", I3="Text"</w:t>
      </w:r>
      <w:r>
        <w:t xml:space="preserve">, it returns </w:t>
      </w:r>
      <w:r>
        <w:rPr>
          <w:rStyle w:val="13"/>
        </w:rPr>
        <w:t>2</w:t>
      </w:r>
      <w:r>
        <w:t>.</w:t>
      </w:r>
    </w:p>
    <w:p w14:paraId="6CF9B0B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5EF3E4B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MAX</w:t>
      </w:r>
      <w:r>
        <w:t>: Returns the largest value in a range.</w:t>
      </w:r>
    </w:p>
    <w:p w14:paraId="17997B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1552FBD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=MAX(J1:J5)</w:t>
      </w:r>
    </w:p>
    <w:p w14:paraId="0CF364E2">
      <w:pPr>
        <w:keepNext w:val="0"/>
        <w:keepLines w:val="0"/>
        <w:widowControl/>
        <w:numPr>
          <w:ilvl w:val="2"/>
          <w:numId w:val="1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J1=10</w:t>
      </w:r>
      <w:r>
        <w:t xml:space="preserve">, </w:t>
      </w:r>
      <w:r>
        <w:rPr>
          <w:rStyle w:val="10"/>
        </w:rPr>
        <w:t>J2=20</w:t>
      </w:r>
      <w:r>
        <w:t xml:space="preserve">, </w:t>
      </w:r>
      <w:r>
        <w:rPr>
          <w:rStyle w:val="10"/>
        </w:rPr>
        <w:t>J3=5</w:t>
      </w:r>
      <w:r>
        <w:t xml:space="preserve">, it returns </w:t>
      </w:r>
      <w:r>
        <w:rPr>
          <w:rStyle w:val="13"/>
        </w:rPr>
        <w:t>20</w:t>
      </w:r>
      <w:r>
        <w:t>.</w:t>
      </w:r>
    </w:p>
    <w:p w14:paraId="618FCF4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0C64B5D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MIN</w:t>
      </w:r>
      <w:r>
        <w:t>: Returns the smallest value in a range.</w:t>
      </w:r>
    </w:p>
    <w:p w14:paraId="71F3A7C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09646DF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=MIN(K1:K5)</w:t>
      </w:r>
    </w:p>
    <w:p w14:paraId="15815F3B">
      <w:pPr>
        <w:keepNext w:val="0"/>
        <w:keepLines w:val="0"/>
        <w:widowControl/>
        <w:numPr>
          <w:ilvl w:val="2"/>
          <w:numId w:val="1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K1=15</w:t>
      </w:r>
      <w:r>
        <w:t xml:space="preserve">, </w:t>
      </w:r>
      <w:r>
        <w:rPr>
          <w:rStyle w:val="10"/>
        </w:rPr>
        <w:t>K2=5</w:t>
      </w:r>
      <w:r>
        <w:t xml:space="preserve">, </w:t>
      </w:r>
      <w:r>
        <w:rPr>
          <w:rStyle w:val="10"/>
        </w:rPr>
        <w:t>K3=10</w:t>
      </w:r>
      <w:r>
        <w:t xml:space="preserve">, it returns </w:t>
      </w:r>
      <w:r>
        <w:rPr>
          <w:rStyle w:val="13"/>
        </w:rPr>
        <w:t>5</w:t>
      </w:r>
      <w:r>
        <w:t>.</w:t>
      </w:r>
    </w:p>
    <w:p w14:paraId="7DB9802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D366786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MEDIAN</w:t>
      </w:r>
      <w:r>
        <w:t>: Returns the median of the numbers.</w:t>
      </w:r>
    </w:p>
    <w:p w14:paraId="75E8FFD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2CC24F6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=MEDIAN(L1:L5)</w:t>
      </w:r>
    </w:p>
    <w:p w14:paraId="6639E875">
      <w:pPr>
        <w:keepNext w:val="0"/>
        <w:keepLines w:val="0"/>
        <w:widowControl/>
        <w:numPr>
          <w:ilvl w:val="2"/>
          <w:numId w:val="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L1=10</w:t>
      </w:r>
      <w:r>
        <w:t xml:space="preserve">, </w:t>
      </w:r>
      <w:r>
        <w:rPr>
          <w:rStyle w:val="10"/>
        </w:rPr>
        <w:t>L2=20</w:t>
      </w:r>
      <w:r>
        <w:t xml:space="preserve">, </w:t>
      </w:r>
      <w:r>
        <w:rPr>
          <w:rStyle w:val="10"/>
        </w:rPr>
        <w:t>L3=30</w:t>
      </w:r>
      <w:r>
        <w:t xml:space="preserve">, it returns </w:t>
      </w:r>
      <w:r>
        <w:rPr>
          <w:rStyle w:val="13"/>
        </w:rPr>
        <w:t>20</w:t>
      </w:r>
      <w:r>
        <w:t>.</w:t>
      </w:r>
    </w:p>
    <w:p w14:paraId="440DB5D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2686B97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MODE</w:t>
      </w:r>
      <w:r>
        <w:t>: Returns the most common value.</w:t>
      </w:r>
    </w:p>
    <w:p w14:paraId="328587C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9A58CB2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=MODE(M1:M5)</w:t>
      </w:r>
    </w:p>
    <w:p w14:paraId="42E31D40">
      <w:pPr>
        <w:keepNext w:val="0"/>
        <w:keepLines w:val="0"/>
        <w:widowControl/>
        <w:numPr>
          <w:ilvl w:val="2"/>
          <w:numId w:val="2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M1=1</w:t>
      </w:r>
      <w:r>
        <w:t xml:space="preserve">, </w:t>
      </w:r>
      <w:r>
        <w:rPr>
          <w:rStyle w:val="10"/>
        </w:rPr>
        <w:t>M2=2</w:t>
      </w:r>
      <w:r>
        <w:t xml:space="preserve">, </w:t>
      </w:r>
      <w:r>
        <w:rPr>
          <w:rStyle w:val="10"/>
        </w:rPr>
        <w:t>M3=2</w:t>
      </w:r>
      <w:r>
        <w:t xml:space="preserve">, it returns </w:t>
      </w:r>
      <w:r>
        <w:rPr>
          <w:rStyle w:val="13"/>
        </w:rPr>
        <w:t>2</w:t>
      </w:r>
      <w:r>
        <w:t>.</w:t>
      </w:r>
    </w:p>
    <w:p w14:paraId="6D49FE5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92EA72E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STDEV.P</w:t>
      </w:r>
      <w:r>
        <w:t>: Standard deviation of a population.</w:t>
      </w:r>
    </w:p>
    <w:p w14:paraId="02FC5EA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6B2C289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=STDEV.P(N1:N5)</w:t>
      </w:r>
    </w:p>
    <w:p w14:paraId="768DC37B">
      <w:pPr>
        <w:keepNext w:val="0"/>
        <w:keepLines w:val="0"/>
        <w:widowControl/>
        <w:numPr>
          <w:ilvl w:val="2"/>
          <w:numId w:val="2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N1=1</w:t>
      </w:r>
      <w:r>
        <w:t xml:space="preserve">, </w:t>
      </w:r>
      <w:r>
        <w:rPr>
          <w:rStyle w:val="10"/>
        </w:rPr>
        <w:t>N2=2</w:t>
      </w:r>
      <w:r>
        <w:t xml:space="preserve">, </w:t>
      </w:r>
      <w:r>
        <w:rPr>
          <w:rStyle w:val="10"/>
        </w:rPr>
        <w:t>N3=3</w:t>
      </w:r>
      <w:r>
        <w:t xml:space="preserve">, it returns </w:t>
      </w:r>
      <w:r>
        <w:rPr>
          <w:rStyle w:val="13"/>
        </w:rPr>
        <w:t>0.816</w:t>
      </w:r>
      <w:r>
        <w:t>.</w:t>
      </w:r>
    </w:p>
    <w:p w14:paraId="7BCEEA9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10DC37A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STDEV.S</w:t>
      </w:r>
      <w:r>
        <w:t>: Standard deviation of a sample.</w:t>
      </w:r>
    </w:p>
    <w:p w14:paraId="41C2532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4021E6B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=STDEV.S(O1:O5)</w:t>
      </w:r>
    </w:p>
    <w:p w14:paraId="605E7954">
      <w:pPr>
        <w:keepNext w:val="0"/>
        <w:keepLines w:val="0"/>
        <w:widowControl/>
        <w:numPr>
          <w:ilvl w:val="2"/>
          <w:numId w:val="2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O1=1</w:t>
      </w:r>
      <w:r>
        <w:t xml:space="preserve">, </w:t>
      </w:r>
      <w:r>
        <w:rPr>
          <w:rStyle w:val="10"/>
        </w:rPr>
        <w:t>O2=2</w:t>
      </w:r>
      <w:r>
        <w:t xml:space="preserve">, </w:t>
      </w:r>
      <w:r>
        <w:rPr>
          <w:rStyle w:val="10"/>
        </w:rPr>
        <w:t>O3=3</w:t>
      </w:r>
      <w:r>
        <w:t xml:space="preserve">, it returns </w:t>
      </w:r>
      <w:r>
        <w:rPr>
          <w:rStyle w:val="13"/>
        </w:rPr>
        <w:t>1</w:t>
      </w:r>
      <w:r>
        <w:t>.</w:t>
      </w:r>
    </w:p>
    <w:p w14:paraId="41F288A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D7EC104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VAR.P</w:t>
      </w:r>
      <w:r>
        <w:t>: Variance of a population.</w:t>
      </w:r>
    </w:p>
    <w:p w14:paraId="066DC63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F06A6EC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=VAR.P(P1:P5)</w:t>
      </w:r>
    </w:p>
    <w:p w14:paraId="404D8868">
      <w:pPr>
        <w:keepNext w:val="0"/>
        <w:keepLines w:val="0"/>
        <w:widowControl/>
        <w:numPr>
          <w:ilvl w:val="2"/>
          <w:numId w:val="2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P1=1</w:t>
      </w:r>
      <w:r>
        <w:t xml:space="preserve">, </w:t>
      </w:r>
      <w:r>
        <w:rPr>
          <w:rStyle w:val="10"/>
        </w:rPr>
        <w:t>P2=2</w:t>
      </w:r>
      <w:r>
        <w:t xml:space="preserve">, </w:t>
      </w:r>
      <w:r>
        <w:rPr>
          <w:rStyle w:val="10"/>
        </w:rPr>
        <w:t>P3=3</w:t>
      </w:r>
      <w:r>
        <w:t xml:space="preserve">, it returns </w:t>
      </w:r>
      <w:r>
        <w:rPr>
          <w:rStyle w:val="13"/>
        </w:rPr>
        <w:t>0.6667</w:t>
      </w:r>
      <w:r>
        <w:t>.</w:t>
      </w:r>
    </w:p>
    <w:p w14:paraId="0EC203B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929525A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VAR.S</w:t>
      </w:r>
      <w:r>
        <w:t>: Variance of a sample.</w:t>
      </w:r>
    </w:p>
    <w:p w14:paraId="2921927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414C121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=VAR.S(Q1:Q5)</w:t>
      </w:r>
    </w:p>
    <w:p w14:paraId="1BDB59E3">
      <w:pPr>
        <w:keepNext w:val="0"/>
        <w:keepLines w:val="0"/>
        <w:widowControl/>
        <w:numPr>
          <w:ilvl w:val="2"/>
          <w:numId w:val="2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Q1=1</w:t>
      </w:r>
      <w:r>
        <w:t xml:space="preserve">, </w:t>
      </w:r>
      <w:r>
        <w:rPr>
          <w:rStyle w:val="10"/>
        </w:rPr>
        <w:t>Q2=2</w:t>
      </w:r>
      <w:r>
        <w:t xml:space="preserve">, </w:t>
      </w:r>
      <w:r>
        <w:rPr>
          <w:rStyle w:val="10"/>
        </w:rPr>
        <w:t>Q3=3</w:t>
      </w:r>
      <w:r>
        <w:t xml:space="preserve">, it returns </w:t>
      </w:r>
      <w:r>
        <w:rPr>
          <w:rStyle w:val="13"/>
        </w:rPr>
        <w:t>1</w:t>
      </w:r>
      <w:r>
        <w:t>.</w:t>
      </w:r>
    </w:p>
    <w:p w14:paraId="205E75F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8FA1F8F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PERCENTILE</w:t>
      </w:r>
      <w:r>
        <w:t>: Returns the nth percentile.</w:t>
      </w:r>
    </w:p>
    <w:p w14:paraId="6691595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F74F62F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=PERCENTILE(R1:R10, 0.5)</w:t>
      </w:r>
    </w:p>
    <w:p w14:paraId="06D76EF8">
      <w:pPr>
        <w:keepNext w:val="0"/>
        <w:keepLines w:val="0"/>
        <w:widowControl/>
        <w:numPr>
          <w:ilvl w:val="2"/>
          <w:numId w:val="2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the range contains the numbers </w:t>
      </w:r>
      <w:r>
        <w:rPr>
          <w:rStyle w:val="10"/>
        </w:rPr>
        <w:t>1, 2, 3, 4, 5</w:t>
      </w:r>
      <w:r>
        <w:t xml:space="preserve">, it returns </w:t>
      </w:r>
      <w:r>
        <w:rPr>
          <w:rStyle w:val="13"/>
        </w:rPr>
        <w:t>3</w:t>
      </w:r>
      <w:r>
        <w:t xml:space="preserve"> (the median).</w:t>
      </w:r>
    </w:p>
    <w:p w14:paraId="3BB47B2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02D39B0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RANK</w:t>
      </w:r>
      <w:r>
        <w:t>: Ranks values in a dataset.</w:t>
      </w:r>
    </w:p>
    <w:p w14:paraId="39465E3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7FC5BE7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=RANK(S1, S1:S5)</w:t>
      </w:r>
    </w:p>
    <w:p w14:paraId="3C122CDA">
      <w:pPr>
        <w:keepNext w:val="0"/>
        <w:keepLines w:val="0"/>
        <w:widowControl/>
        <w:numPr>
          <w:ilvl w:val="2"/>
          <w:numId w:val="2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S1=20</w:t>
      </w:r>
      <w:r>
        <w:t xml:space="preserve"> and the range </w:t>
      </w:r>
      <w:r>
        <w:rPr>
          <w:rStyle w:val="10"/>
        </w:rPr>
        <w:t>S1:S5</w:t>
      </w:r>
      <w:r>
        <w:t xml:space="preserve"> contains </w:t>
      </w:r>
      <w:r>
        <w:rPr>
          <w:rStyle w:val="10"/>
        </w:rPr>
        <w:t>20, 10, 30</w:t>
      </w:r>
      <w:r>
        <w:t xml:space="preserve">, it returns </w:t>
      </w:r>
      <w:r>
        <w:rPr>
          <w:rStyle w:val="13"/>
        </w:rPr>
        <w:t>2</w:t>
      </w:r>
      <w:r>
        <w:t xml:space="preserve"> (2nd largest).</w:t>
      </w:r>
    </w:p>
    <w:p w14:paraId="7DDFCFC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2F706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13"/>
          <w:b/>
          <w:bCs/>
        </w:rPr>
        <w:t>Text Functions</w:t>
      </w:r>
    </w:p>
    <w:p w14:paraId="4D20164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757A719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CONCATENATE (or CONCAT)</w:t>
      </w:r>
      <w:r>
        <w:t>: Joins text strings.</w:t>
      </w:r>
    </w:p>
    <w:p w14:paraId="67BF2E7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5136D98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=CONCATENATE("Hello", " ", "World")</w:t>
      </w:r>
    </w:p>
    <w:p w14:paraId="706F08E9">
      <w:pPr>
        <w:keepNext w:val="0"/>
        <w:keepLines w:val="0"/>
        <w:widowControl/>
        <w:numPr>
          <w:ilvl w:val="2"/>
          <w:numId w:val="2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Returns </w:t>
      </w:r>
      <w:r>
        <w:rPr>
          <w:rStyle w:val="13"/>
        </w:rPr>
        <w:t>"Hello World"</w:t>
      </w:r>
      <w:r>
        <w:t>.</w:t>
      </w:r>
    </w:p>
    <w:p w14:paraId="166D180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4A28423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LEFT</w:t>
      </w:r>
      <w:r>
        <w:t>: Extracts the leftmost characters from a text string.</w:t>
      </w:r>
    </w:p>
    <w:p w14:paraId="7BC0514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442090C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=LEFT(T1, 3)</w:t>
      </w:r>
    </w:p>
    <w:p w14:paraId="418649E5">
      <w:pPr>
        <w:keepNext w:val="0"/>
        <w:keepLines w:val="0"/>
        <w:widowControl/>
        <w:numPr>
          <w:ilvl w:val="2"/>
          <w:numId w:val="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T1="Excel"</w:t>
      </w:r>
      <w:r>
        <w:t xml:space="preserve">, it returns </w:t>
      </w:r>
      <w:r>
        <w:rPr>
          <w:rStyle w:val="13"/>
        </w:rPr>
        <w:t>"Exc"</w:t>
      </w:r>
      <w:r>
        <w:t>.</w:t>
      </w:r>
    </w:p>
    <w:p w14:paraId="7D5983D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D6E37DC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RIGHT</w:t>
      </w:r>
      <w:r>
        <w:t>: Extracts the rightmost characters from a text string.</w:t>
      </w:r>
    </w:p>
    <w:p w14:paraId="2A7F84A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E2D9488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=RIGHT(U1, 3)</w:t>
      </w:r>
    </w:p>
    <w:p w14:paraId="2FE0E16B">
      <w:pPr>
        <w:keepNext w:val="0"/>
        <w:keepLines w:val="0"/>
        <w:widowControl/>
        <w:numPr>
          <w:ilvl w:val="2"/>
          <w:numId w:val="3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U1="Excel"</w:t>
      </w:r>
      <w:r>
        <w:t xml:space="preserve">, it returns </w:t>
      </w:r>
      <w:r>
        <w:rPr>
          <w:rStyle w:val="13"/>
        </w:rPr>
        <w:t>"cel"</w:t>
      </w:r>
      <w:r>
        <w:t>.</w:t>
      </w:r>
    </w:p>
    <w:p w14:paraId="6922FBC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74C0591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MID</w:t>
      </w:r>
      <w:r>
        <w:t>: Extracts characters from the middle of a text string.</w:t>
      </w:r>
    </w:p>
    <w:p w14:paraId="7427942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9A7942C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=MID(V1, 2, 3)</w:t>
      </w:r>
    </w:p>
    <w:p w14:paraId="635E225C">
      <w:pPr>
        <w:keepNext w:val="0"/>
        <w:keepLines w:val="0"/>
        <w:widowControl/>
        <w:numPr>
          <w:ilvl w:val="2"/>
          <w:numId w:val="3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V1="Excel"</w:t>
      </w:r>
      <w:r>
        <w:t xml:space="preserve">, it returns </w:t>
      </w:r>
      <w:r>
        <w:rPr>
          <w:rStyle w:val="13"/>
        </w:rPr>
        <w:t>"xce"</w:t>
      </w:r>
      <w:r>
        <w:t>.</w:t>
      </w:r>
    </w:p>
    <w:p w14:paraId="4F6F78D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A44C554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UPPER</w:t>
      </w:r>
      <w:r>
        <w:t>: Converts text to uppercase.</w:t>
      </w:r>
    </w:p>
    <w:p w14:paraId="4E29930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F72ED44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=UPPER(W1)</w:t>
      </w:r>
    </w:p>
    <w:p w14:paraId="64966AD0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W1="hello"</w:t>
      </w:r>
      <w:r>
        <w:t xml:space="preserve">, it returns </w:t>
      </w:r>
      <w:r>
        <w:rPr>
          <w:rStyle w:val="13"/>
        </w:rPr>
        <w:t>"HELLO"</w:t>
      </w:r>
      <w:r>
        <w:t>.</w:t>
      </w:r>
    </w:p>
    <w:p w14:paraId="0DB8211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AC9EA3D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LOWER</w:t>
      </w:r>
      <w:r>
        <w:t>: Converts text to lowercase.</w:t>
      </w:r>
    </w:p>
    <w:p w14:paraId="49769D2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AF3B558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=LOWER(X1)</w:t>
      </w:r>
    </w:p>
    <w:p w14:paraId="510C6B0B">
      <w:pPr>
        <w:keepNext w:val="0"/>
        <w:keepLines w:val="0"/>
        <w:widowControl/>
        <w:numPr>
          <w:ilvl w:val="2"/>
          <w:numId w:val="3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X1="HELLO"</w:t>
      </w:r>
      <w:r>
        <w:t xml:space="preserve">, it returns </w:t>
      </w:r>
      <w:r>
        <w:rPr>
          <w:rStyle w:val="13"/>
        </w:rPr>
        <w:t>"hello"</w:t>
      </w:r>
      <w:r>
        <w:t>.</w:t>
      </w:r>
    </w:p>
    <w:p w14:paraId="74805AB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7821CAB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PROPER</w:t>
      </w:r>
      <w:r>
        <w:t>: Capitalizes the first letter of each word.</w:t>
      </w:r>
    </w:p>
    <w:p w14:paraId="16896E5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614F016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=PROPER(Y1)</w:t>
      </w:r>
    </w:p>
    <w:p w14:paraId="417326E1">
      <w:pPr>
        <w:keepNext w:val="0"/>
        <w:keepLines w:val="0"/>
        <w:widowControl/>
        <w:numPr>
          <w:ilvl w:val="2"/>
          <w:numId w:val="3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Y1="hello world"</w:t>
      </w:r>
      <w:r>
        <w:t xml:space="preserve">, it returns </w:t>
      </w:r>
      <w:r>
        <w:rPr>
          <w:rStyle w:val="13"/>
        </w:rPr>
        <w:t>"Hello World"</w:t>
      </w:r>
      <w:r>
        <w:t>.</w:t>
      </w:r>
    </w:p>
    <w:p w14:paraId="33F2193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D3A1962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LEN</w:t>
      </w:r>
      <w:r>
        <w:t>: Counts characters in a text string.</w:t>
      </w:r>
    </w:p>
    <w:p w14:paraId="72B1ACF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5CCBD66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=LEN(Z1)</w:t>
      </w:r>
    </w:p>
    <w:p w14:paraId="414402AF">
      <w:pPr>
        <w:keepNext w:val="0"/>
        <w:keepLines w:val="0"/>
        <w:widowControl/>
        <w:numPr>
          <w:ilvl w:val="2"/>
          <w:numId w:val="3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Z1="Hello"</w:t>
      </w:r>
      <w:r>
        <w:t xml:space="preserve">, it returns </w:t>
      </w:r>
      <w:r>
        <w:rPr>
          <w:rStyle w:val="13"/>
        </w:rPr>
        <w:t>5</w:t>
      </w:r>
      <w:r>
        <w:t>.</w:t>
      </w:r>
    </w:p>
    <w:p w14:paraId="147EB68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57703F7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SEARCH</w:t>
      </w:r>
      <w:r>
        <w:t>: Finds the position of text within a string.</w:t>
      </w:r>
    </w:p>
    <w:p w14:paraId="38E67CE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11A7A0C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=SEARCH("e", AA1)</w:t>
      </w:r>
    </w:p>
    <w:p w14:paraId="48BA59D0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AA1="Excel"</w:t>
      </w:r>
      <w:r>
        <w:t xml:space="preserve">, it returns </w:t>
      </w:r>
      <w:r>
        <w:rPr>
          <w:rStyle w:val="13"/>
        </w:rPr>
        <w:t>1</w:t>
      </w:r>
      <w:r>
        <w:t>.</w:t>
      </w:r>
    </w:p>
    <w:p w14:paraId="146460D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DF2CD7C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FIND</w:t>
      </w:r>
      <w:r>
        <w:t>: Finds the position of a specific character in a string (case-sensitive).</w:t>
      </w:r>
    </w:p>
    <w:p w14:paraId="54D62DC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525EC36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=FIND("E", AB1)</w:t>
      </w:r>
    </w:p>
    <w:p w14:paraId="6956E5B8">
      <w:pPr>
        <w:keepNext w:val="0"/>
        <w:keepLines w:val="0"/>
        <w:widowControl/>
        <w:numPr>
          <w:ilvl w:val="2"/>
          <w:numId w:val="3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AB1="Excel"</w:t>
      </w:r>
      <w:r>
        <w:t xml:space="preserve">, it returns </w:t>
      </w:r>
      <w:r>
        <w:rPr>
          <w:rStyle w:val="13"/>
        </w:rPr>
        <w:t>1</w:t>
      </w:r>
      <w:r>
        <w:t>.</w:t>
      </w:r>
    </w:p>
    <w:p w14:paraId="66F448D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93E71F0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SUBSTITUTE</w:t>
      </w:r>
      <w:r>
        <w:t>: Replaces part of a text string.</w:t>
      </w:r>
    </w:p>
    <w:p w14:paraId="16491F3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A154E14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=SUBSTITUTE(AC1, "World", "Excel")</w:t>
      </w:r>
    </w:p>
    <w:p w14:paraId="12B17663">
      <w:pPr>
        <w:keepNext w:val="0"/>
        <w:keepLines w:val="0"/>
        <w:widowControl/>
        <w:numPr>
          <w:ilvl w:val="2"/>
          <w:numId w:val="3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AC1="Hello World"</w:t>
      </w:r>
      <w:r>
        <w:t xml:space="preserve">, it returns </w:t>
      </w:r>
      <w:r>
        <w:rPr>
          <w:rStyle w:val="13"/>
        </w:rPr>
        <w:t>"Hello Excel"</w:t>
      </w:r>
      <w:r>
        <w:t>.</w:t>
      </w:r>
    </w:p>
    <w:p w14:paraId="51817FD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7B7306F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TRIM</w:t>
      </w:r>
      <w:r>
        <w:t>: Removes spaces from text.</w:t>
      </w:r>
    </w:p>
    <w:p w14:paraId="4DE9507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AE9E2F0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=TRIM(AD1)</w:t>
      </w:r>
    </w:p>
    <w:p w14:paraId="2EB720FC">
      <w:pPr>
        <w:keepNext w:val="0"/>
        <w:keepLines w:val="0"/>
        <w:widowControl/>
        <w:numPr>
          <w:ilvl w:val="2"/>
          <w:numId w:val="4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AD1=" Hello "</w:t>
      </w:r>
      <w:r>
        <w:t xml:space="preserve">, it returns </w:t>
      </w:r>
      <w:r>
        <w:rPr>
          <w:rStyle w:val="13"/>
        </w:rPr>
        <w:t>"Hello"</w:t>
      </w:r>
      <w:r>
        <w:t>.</w:t>
      </w:r>
    </w:p>
    <w:p w14:paraId="24FE156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19177E3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TEXT</w:t>
      </w:r>
      <w:r>
        <w:t>: Formats a number and converts it to text.</w:t>
      </w:r>
    </w:p>
    <w:p w14:paraId="07681E0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F73115D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=TEXT(AE1, "0.00")</w:t>
      </w:r>
    </w:p>
    <w:p w14:paraId="048EAE2D">
      <w:pPr>
        <w:keepNext w:val="0"/>
        <w:keepLines w:val="0"/>
        <w:widowControl/>
        <w:numPr>
          <w:ilvl w:val="2"/>
          <w:numId w:val="4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AE1=123.456</w:t>
      </w:r>
      <w:r>
        <w:t xml:space="preserve">, it returns </w:t>
      </w:r>
      <w:r>
        <w:rPr>
          <w:rStyle w:val="13"/>
        </w:rPr>
        <w:t>"123.46"</w:t>
      </w:r>
      <w:r>
        <w:t>.</w:t>
      </w:r>
    </w:p>
    <w:p w14:paraId="727782A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216E2">
      <w:pPr>
        <w:pStyle w:val="3"/>
        <w:keepNext w:val="0"/>
        <w:keepLines w:val="0"/>
        <w:widowControl/>
        <w:suppressLineNumbers w:val="0"/>
      </w:pPr>
      <w:r>
        <w:t xml:space="preserve">4. </w:t>
      </w:r>
      <w:r>
        <w:rPr>
          <w:rStyle w:val="13"/>
          <w:b/>
          <w:bCs/>
        </w:rPr>
        <w:t>Date and Time Functions</w:t>
      </w:r>
    </w:p>
    <w:p w14:paraId="531DD04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2A371F4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TODAY</w:t>
      </w:r>
      <w:r>
        <w:t>: Returns the current date.</w:t>
      </w:r>
    </w:p>
    <w:p w14:paraId="63AB39E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B38C9AF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=TODAY()</w:t>
      </w:r>
    </w:p>
    <w:p w14:paraId="6E4BF0EC">
      <w:pPr>
        <w:keepNext w:val="0"/>
        <w:keepLines w:val="0"/>
        <w:widowControl/>
        <w:numPr>
          <w:ilvl w:val="2"/>
          <w:numId w:val="4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This returns today’s date (e.g., </w:t>
      </w:r>
      <w:r>
        <w:rPr>
          <w:rStyle w:val="13"/>
        </w:rPr>
        <w:t>2024-10-31</w:t>
      </w:r>
      <w:r>
        <w:t>).</w:t>
      </w:r>
    </w:p>
    <w:p w14:paraId="1A32B10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ACE9597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NOW</w:t>
      </w:r>
      <w:r>
        <w:t>: Returns the current date and time.</w:t>
      </w:r>
    </w:p>
    <w:p w14:paraId="0EA2293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3710FB0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=NOW()</w:t>
      </w:r>
    </w:p>
    <w:p w14:paraId="17A4AC40">
      <w:pPr>
        <w:keepNext w:val="0"/>
        <w:keepLines w:val="0"/>
        <w:widowControl/>
        <w:numPr>
          <w:ilvl w:val="2"/>
          <w:numId w:val="4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This returns the current date and time (e.g., </w:t>
      </w:r>
      <w:r>
        <w:rPr>
          <w:rStyle w:val="13"/>
        </w:rPr>
        <w:t>2024-10-31 14:23</w:t>
      </w:r>
      <w:r>
        <w:t>).</w:t>
      </w:r>
    </w:p>
    <w:p w14:paraId="3361849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3542CEE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YEAR</w:t>
      </w:r>
      <w:r>
        <w:t>: Extracts the year from a date.</w:t>
      </w:r>
    </w:p>
    <w:p w14:paraId="5872F5A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DDC99D3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=YEAR(AF1)</w:t>
      </w:r>
    </w:p>
    <w:p w14:paraId="3597E86C">
      <w:pPr>
        <w:keepNext w:val="0"/>
        <w:keepLines w:val="0"/>
        <w:widowControl/>
        <w:numPr>
          <w:ilvl w:val="2"/>
          <w:numId w:val="4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AF1=2024-10-31</w:t>
      </w:r>
      <w:r>
        <w:t xml:space="preserve">, it returns </w:t>
      </w:r>
      <w:r>
        <w:rPr>
          <w:rStyle w:val="13"/>
        </w:rPr>
        <w:t>2024</w:t>
      </w:r>
      <w:r>
        <w:t>.</w:t>
      </w:r>
    </w:p>
    <w:p w14:paraId="1DA6B10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D76F6A7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MONTH</w:t>
      </w:r>
      <w:r>
        <w:t>: Extracts the month from a date.</w:t>
      </w:r>
    </w:p>
    <w:p w14:paraId="5C6F028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5F5C76B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=MONTH(AG1)</w:t>
      </w:r>
    </w:p>
    <w:p w14:paraId="699CD9CC">
      <w:pPr>
        <w:keepNext w:val="0"/>
        <w:keepLines w:val="0"/>
        <w:widowControl/>
        <w:numPr>
          <w:ilvl w:val="2"/>
          <w:numId w:val="4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AG1=2024-10-31</w:t>
      </w:r>
      <w:r>
        <w:t xml:space="preserve">, it returns </w:t>
      </w:r>
      <w:r>
        <w:rPr>
          <w:rStyle w:val="13"/>
        </w:rPr>
        <w:t>10</w:t>
      </w:r>
      <w:r>
        <w:t>.</w:t>
      </w:r>
    </w:p>
    <w:p w14:paraId="36F9C6C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007A0AB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DAY</w:t>
      </w:r>
      <w:r>
        <w:t>: Extracts the day from a date.</w:t>
      </w:r>
    </w:p>
    <w:p w14:paraId="666483E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B985B62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=DAY(AH1)</w:t>
      </w:r>
    </w:p>
    <w:p w14:paraId="2004E246">
      <w:pPr>
        <w:keepNext w:val="0"/>
        <w:keepLines w:val="0"/>
        <w:widowControl/>
        <w:numPr>
          <w:ilvl w:val="2"/>
          <w:numId w:val="4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AH1=2024-10-31</w:t>
      </w:r>
      <w:r>
        <w:t xml:space="preserve">, it returns </w:t>
      </w:r>
      <w:r>
        <w:rPr>
          <w:rStyle w:val="13"/>
        </w:rPr>
        <w:t>31</w:t>
      </w:r>
      <w:r>
        <w:t>.</w:t>
      </w:r>
    </w:p>
    <w:p w14:paraId="5680EC4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C824E72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HOUR</w:t>
      </w:r>
      <w:r>
        <w:t>: Extracts the hour from a time.</w:t>
      </w:r>
    </w:p>
    <w:p w14:paraId="2AC2966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9FB1597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=HOUR(AI1)</w:t>
      </w:r>
    </w:p>
    <w:p w14:paraId="69788045">
      <w:pPr>
        <w:keepNext w:val="0"/>
        <w:keepLines w:val="0"/>
        <w:widowControl/>
        <w:numPr>
          <w:ilvl w:val="2"/>
          <w:numId w:val="4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AI1=14:23</w:t>
      </w:r>
      <w:r>
        <w:t xml:space="preserve">, it returns </w:t>
      </w:r>
      <w:r>
        <w:rPr>
          <w:rStyle w:val="13"/>
        </w:rPr>
        <w:t>14</w:t>
      </w:r>
      <w:r>
        <w:t>.</w:t>
      </w:r>
    </w:p>
    <w:p w14:paraId="42696F2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5BFF5A0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MINUTE</w:t>
      </w:r>
      <w:r>
        <w:t>: Extracts the minute from a time.</w:t>
      </w:r>
    </w:p>
    <w:p w14:paraId="7D50B46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1E36C15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=MINUTE(AJ1)</w:t>
      </w:r>
    </w:p>
    <w:p w14:paraId="5E638469">
      <w:pPr>
        <w:keepNext w:val="0"/>
        <w:keepLines w:val="0"/>
        <w:widowControl/>
        <w:numPr>
          <w:ilvl w:val="2"/>
          <w:numId w:val="4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AJ1=14:23</w:t>
      </w:r>
      <w:r>
        <w:t xml:space="preserve">, it returns </w:t>
      </w:r>
      <w:r>
        <w:rPr>
          <w:rStyle w:val="13"/>
        </w:rPr>
        <w:t>23</w:t>
      </w:r>
      <w:r>
        <w:t>.</w:t>
      </w:r>
    </w:p>
    <w:p w14:paraId="2722169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64C993C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SECOND</w:t>
      </w:r>
      <w:r>
        <w:t>: Extracts the second from a time.</w:t>
      </w:r>
    </w:p>
    <w:p w14:paraId="51ACC8A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48D52CB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=SECOND(AK1)</w:t>
      </w:r>
    </w:p>
    <w:p w14:paraId="7020263D">
      <w:pPr>
        <w:keepNext w:val="0"/>
        <w:keepLines w:val="0"/>
        <w:widowControl/>
        <w:numPr>
          <w:ilvl w:val="2"/>
          <w:numId w:val="5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AK1=14:23:45</w:t>
      </w:r>
      <w:r>
        <w:t xml:space="preserve">, it returns </w:t>
      </w:r>
      <w:r>
        <w:rPr>
          <w:rStyle w:val="13"/>
        </w:rPr>
        <w:t>45</w:t>
      </w:r>
      <w:r>
        <w:t>.</w:t>
      </w:r>
    </w:p>
    <w:p w14:paraId="2575734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F7EFF8B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DATEDIF</w:t>
      </w:r>
      <w:r>
        <w:t>: Calculates the difference between two dates.</w:t>
      </w:r>
    </w:p>
    <w:p w14:paraId="4352D14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D2018C3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=DATEDIF(AL1, AM1, "D")</w:t>
      </w:r>
    </w:p>
    <w:p w14:paraId="5651228F">
      <w:pPr>
        <w:keepNext w:val="0"/>
        <w:keepLines w:val="0"/>
        <w:widowControl/>
        <w:numPr>
          <w:ilvl w:val="2"/>
          <w:numId w:val="5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AL1=2024-01-01</w:t>
      </w:r>
      <w:r>
        <w:t xml:space="preserve"> and </w:t>
      </w:r>
      <w:r>
        <w:rPr>
          <w:rStyle w:val="10"/>
        </w:rPr>
        <w:t>AM1=2024-10-31</w:t>
      </w:r>
      <w:r>
        <w:t xml:space="preserve">, it returns </w:t>
      </w:r>
      <w:r>
        <w:rPr>
          <w:rStyle w:val="13"/>
        </w:rPr>
        <w:t>303</w:t>
      </w:r>
      <w:r>
        <w:t xml:space="preserve"> (days).</w:t>
      </w:r>
    </w:p>
    <w:p w14:paraId="7EE840A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1C28092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EOMONTH</w:t>
      </w:r>
      <w:r>
        <w:t>: Returns the last day of the month.</w:t>
      </w:r>
    </w:p>
    <w:p w14:paraId="1F2A038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F6B0AE5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=EOMONTH(AN1, 0)</w:t>
      </w:r>
    </w:p>
    <w:p w14:paraId="30095C96">
      <w:pPr>
        <w:keepNext w:val="0"/>
        <w:keepLines w:val="0"/>
        <w:widowControl/>
        <w:numPr>
          <w:ilvl w:val="2"/>
          <w:numId w:val="5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AN1=2024-10-01</w:t>
      </w:r>
      <w:r>
        <w:t xml:space="preserve">, it returns </w:t>
      </w:r>
      <w:r>
        <w:rPr>
          <w:rStyle w:val="13"/>
        </w:rPr>
        <w:t>2024-10-31</w:t>
      </w:r>
      <w:r>
        <w:t>.</w:t>
      </w:r>
    </w:p>
    <w:p w14:paraId="685A0B4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251D122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WORKDAY</w:t>
      </w:r>
      <w:r>
        <w:t>: Calculates workdays.</w:t>
      </w:r>
    </w:p>
    <w:p w14:paraId="70B8DDB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F69853A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=WORKDAY(AO1, 5)</w:t>
      </w:r>
    </w:p>
    <w:p w14:paraId="27E961D1">
      <w:pPr>
        <w:keepNext w:val="0"/>
        <w:keepLines w:val="0"/>
        <w:widowControl/>
        <w:numPr>
          <w:ilvl w:val="2"/>
          <w:numId w:val="5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AO1=2024-10-31</w:t>
      </w:r>
      <w:r>
        <w:t xml:space="preserve">, it returns </w:t>
      </w:r>
      <w:r>
        <w:rPr>
          <w:rStyle w:val="13"/>
        </w:rPr>
        <w:t>2024-11-07</w:t>
      </w:r>
      <w:r>
        <w:t xml:space="preserve"> (5 workdays later).</w:t>
      </w:r>
    </w:p>
    <w:p w14:paraId="542D309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8301298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WEEKDAY</w:t>
      </w:r>
      <w:r>
        <w:t>: Returns the day of the week.</w:t>
      </w:r>
    </w:p>
    <w:p w14:paraId="4A0FD0E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416EC6F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=WEEKDAY(AP1)</w:t>
      </w:r>
    </w:p>
    <w:p w14:paraId="1849C3BB">
      <w:pPr>
        <w:keepNext w:val="0"/>
        <w:keepLines w:val="0"/>
        <w:widowControl/>
        <w:numPr>
          <w:ilvl w:val="2"/>
          <w:numId w:val="5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AP1=2024-10-31</w:t>
      </w:r>
      <w:r>
        <w:t xml:space="preserve">, it returns </w:t>
      </w:r>
      <w:r>
        <w:rPr>
          <w:rStyle w:val="13"/>
        </w:rPr>
        <w:t>5</w:t>
      </w:r>
      <w:r>
        <w:t xml:space="preserve"> (Friday).</w:t>
      </w:r>
    </w:p>
    <w:p w14:paraId="5DCA0E4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A918A">
      <w:pPr>
        <w:pStyle w:val="3"/>
        <w:keepNext w:val="0"/>
        <w:keepLines w:val="0"/>
        <w:widowControl/>
        <w:suppressLineNumbers w:val="0"/>
      </w:pPr>
      <w:r>
        <w:t xml:space="preserve">5. </w:t>
      </w:r>
      <w:r>
        <w:rPr>
          <w:rStyle w:val="13"/>
          <w:b/>
          <w:bCs/>
        </w:rPr>
        <w:t>Lookup and Reference Functions</w:t>
      </w:r>
    </w:p>
    <w:p w14:paraId="6B2968B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7B729D5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VLOOKUP</w:t>
      </w:r>
      <w:r>
        <w:t>: Searches for values in rows.</w:t>
      </w:r>
    </w:p>
    <w:p w14:paraId="5254DAF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0B4FA57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=VLOOKUP(AQ1, A1:B10, 2, FALSE)</w:t>
      </w:r>
    </w:p>
    <w:p w14:paraId="5E2FE87D">
      <w:pPr>
        <w:keepNext w:val="0"/>
        <w:keepLines w:val="0"/>
        <w:widowControl/>
        <w:numPr>
          <w:ilvl w:val="2"/>
          <w:numId w:val="5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AQ1=2</w:t>
      </w:r>
      <w:r>
        <w:t xml:space="preserve"> and the range contains </w:t>
      </w:r>
      <w:r>
        <w:rPr>
          <w:rStyle w:val="10"/>
        </w:rPr>
        <w:t>1, "One"</w:t>
      </w:r>
      <w:r>
        <w:t xml:space="preserve"> and </w:t>
      </w:r>
      <w:r>
        <w:rPr>
          <w:rStyle w:val="10"/>
        </w:rPr>
        <w:t>2, "Two"</w:t>
      </w:r>
      <w:r>
        <w:t xml:space="preserve">, it returns </w:t>
      </w:r>
      <w:r>
        <w:rPr>
          <w:rStyle w:val="13"/>
        </w:rPr>
        <w:t>"Two"</w:t>
      </w:r>
      <w:r>
        <w:t>.</w:t>
      </w:r>
    </w:p>
    <w:p w14:paraId="1138D8D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AE11122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HLOOKUP</w:t>
      </w:r>
      <w:r>
        <w:t>: Searches for values in columns.</w:t>
      </w:r>
    </w:p>
    <w:p w14:paraId="54CC666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3403667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=HLOOKUP(1, A1:E2, 2, FALSE)</w:t>
      </w:r>
    </w:p>
    <w:p w14:paraId="2A48CD2C">
      <w:pPr>
        <w:keepNext w:val="0"/>
        <w:keepLines w:val="0"/>
        <w:widowControl/>
        <w:numPr>
          <w:ilvl w:val="2"/>
          <w:numId w:val="5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the first row contains </w:t>
      </w:r>
      <w:r>
        <w:rPr>
          <w:rStyle w:val="10"/>
        </w:rPr>
        <w:t>1, 2, 3</w:t>
      </w:r>
      <w:r>
        <w:t xml:space="preserve"> and the second row contains </w:t>
      </w:r>
      <w:r>
        <w:rPr>
          <w:rStyle w:val="10"/>
        </w:rPr>
        <w:t>A, B, C</w:t>
      </w:r>
      <w:r>
        <w:t xml:space="preserve">, it returns </w:t>
      </w:r>
      <w:r>
        <w:rPr>
          <w:rStyle w:val="13"/>
        </w:rPr>
        <w:t>"A"</w:t>
      </w:r>
      <w:r>
        <w:t>.</w:t>
      </w:r>
    </w:p>
    <w:p w14:paraId="59F9F3C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A95B410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INDEX</w:t>
      </w:r>
      <w:r>
        <w:t>: Returns a value from a specified position in a range.</w:t>
      </w:r>
    </w:p>
    <w:p w14:paraId="121965C1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7BB9F3E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=INDEX(AR1:AR5, 3)</w:t>
      </w:r>
    </w:p>
    <w:p w14:paraId="16E0AADB">
      <w:pPr>
        <w:keepNext w:val="0"/>
        <w:keepLines w:val="0"/>
        <w:widowControl/>
        <w:numPr>
          <w:ilvl w:val="2"/>
          <w:numId w:val="5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AR1=10</w:t>
      </w:r>
      <w:r>
        <w:t xml:space="preserve">, </w:t>
      </w:r>
      <w:r>
        <w:rPr>
          <w:rStyle w:val="10"/>
        </w:rPr>
        <w:t>AR2=20</w:t>
      </w:r>
      <w:r>
        <w:t xml:space="preserve">, </w:t>
      </w:r>
      <w:r>
        <w:rPr>
          <w:rStyle w:val="10"/>
        </w:rPr>
        <w:t>AR3=30</w:t>
      </w:r>
      <w:r>
        <w:t xml:space="preserve">, it returns </w:t>
      </w:r>
      <w:r>
        <w:rPr>
          <w:rStyle w:val="13"/>
        </w:rPr>
        <w:t>30</w:t>
      </w:r>
      <w:r>
        <w:t>.</w:t>
      </w:r>
    </w:p>
    <w:p w14:paraId="378896D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2FE5DD6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MATCH</w:t>
      </w:r>
      <w:r>
        <w:t>: Returns the position of a value in a range.</w:t>
      </w:r>
    </w:p>
    <w:p w14:paraId="25483BB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97A924C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=MATCH(30, AS1:AS5, 0)</w:t>
      </w:r>
    </w:p>
    <w:p w14:paraId="43E14F21">
      <w:pPr>
        <w:keepNext w:val="0"/>
        <w:keepLines w:val="0"/>
        <w:widowControl/>
        <w:numPr>
          <w:ilvl w:val="2"/>
          <w:numId w:val="5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AS1=10</w:t>
      </w:r>
      <w:r>
        <w:t xml:space="preserve">, </w:t>
      </w:r>
      <w:r>
        <w:rPr>
          <w:rStyle w:val="10"/>
        </w:rPr>
        <w:t>AS2=20</w:t>
      </w:r>
      <w:r>
        <w:t xml:space="preserve">, </w:t>
      </w:r>
      <w:r>
        <w:rPr>
          <w:rStyle w:val="10"/>
        </w:rPr>
        <w:t>AS3=30</w:t>
      </w:r>
      <w:r>
        <w:t xml:space="preserve">, it returns </w:t>
      </w:r>
      <w:r>
        <w:rPr>
          <w:rStyle w:val="13"/>
        </w:rPr>
        <w:t>3</w:t>
      </w:r>
      <w:r>
        <w:t>.</w:t>
      </w:r>
    </w:p>
    <w:p w14:paraId="196030E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54196B08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LOOKUP</w:t>
      </w:r>
      <w:r>
        <w:t>: Searches for a value in a one-row or one-column range.</w:t>
      </w:r>
    </w:p>
    <w:p w14:paraId="79541301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610BAD2C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=LOOKUP(30, AT1:AT5)</w:t>
      </w:r>
    </w:p>
    <w:p w14:paraId="34EDD5CC">
      <w:pPr>
        <w:keepNext w:val="0"/>
        <w:keepLines w:val="0"/>
        <w:widowControl/>
        <w:numPr>
          <w:ilvl w:val="2"/>
          <w:numId w:val="6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AT1=10</w:t>
      </w:r>
      <w:r>
        <w:t xml:space="preserve">, </w:t>
      </w:r>
      <w:r>
        <w:rPr>
          <w:rStyle w:val="10"/>
        </w:rPr>
        <w:t>AT2=20</w:t>
      </w:r>
      <w:r>
        <w:t xml:space="preserve">, </w:t>
      </w:r>
      <w:r>
        <w:rPr>
          <w:rStyle w:val="10"/>
        </w:rPr>
        <w:t>AT3=30</w:t>
      </w:r>
      <w:r>
        <w:t xml:space="preserve">, it returns </w:t>
      </w:r>
      <w:r>
        <w:rPr>
          <w:rStyle w:val="13"/>
        </w:rPr>
        <w:t>30</w:t>
      </w:r>
      <w:r>
        <w:t>.</w:t>
      </w:r>
    </w:p>
    <w:p w14:paraId="3D54E72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35D58FFE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CHOOSE</w:t>
      </w:r>
      <w:r>
        <w:t>: Selects a value from a list.</w:t>
      </w:r>
    </w:p>
    <w:p w14:paraId="7576277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F21A547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=CHOOSE(2, "Apple", "Banana", "Cherry")</w:t>
      </w:r>
    </w:p>
    <w:p w14:paraId="155F37B3">
      <w:pPr>
        <w:keepNext w:val="0"/>
        <w:keepLines w:val="0"/>
        <w:widowControl/>
        <w:numPr>
          <w:ilvl w:val="2"/>
          <w:numId w:val="6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Returns </w:t>
      </w:r>
      <w:r>
        <w:rPr>
          <w:rStyle w:val="13"/>
        </w:rPr>
        <w:t>"Banana"</w:t>
      </w:r>
      <w:r>
        <w:t>.</w:t>
      </w:r>
    </w:p>
    <w:p w14:paraId="670B274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A3C7013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INDIRECT</w:t>
      </w:r>
      <w:r>
        <w:t>: Returns a reference to a range.</w:t>
      </w:r>
    </w:p>
    <w:p w14:paraId="345AE4B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900AFBA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=INDIRECT("A1")</w:t>
      </w:r>
    </w:p>
    <w:p w14:paraId="4A68F971">
      <w:pPr>
        <w:keepNext w:val="0"/>
        <w:keepLines w:val="0"/>
        <w:widowControl/>
        <w:numPr>
          <w:ilvl w:val="2"/>
          <w:numId w:val="6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A1=100</w:t>
      </w:r>
      <w:r>
        <w:t xml:space="preserve">, it returns </w:t>
      </w:r>
      <w:r>
        <w:rPr>
          <w:rStyle w:val="13"/>
        </w:rPr>
        <w:t>100</w:t>
      </w:r>
      <w:r>
        <w:t>.</w:t>
      </w:r>
    </w:p>
    <w:p w14:paraId="69073C6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9989D0D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OFFSET</w:t>
      </w:r>
      <w:r>
        <w:t>: Returns a reference offset from a given range.</w:t>
      </w:r>
    </w:p>
    <w:p w14:paraId="27C8F2F1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FBB70EB">
      <w:pPr>
        <w:keepNext w:val="0"/>
        <w:keepLines w:val="0"/>
        <w:widowControl/>
        <w:numPr>
          <w:ilvl w:val="1"/>
          <w:numId w:val="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=OFFSET(AU1, 1, 1)</w:t>
      </w:r>
    </w:p>
    <w:p w14:paraId="283B6753">
      <w:pPr>
        <w:keepNext w:val="0"/>
        <w:keepLines w:val="0"/>
        <w:widowControl/>
        <w:numPr>
          <w:ilvl w:val="2"/>
          <w:numId w:val="6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AU1=10</w:t>
      </w:r>
      <w:r>
        <w:t xml:space="preserve">, and </w:t>
      </w:r>
      <w:r>
        <w:rPr>
          <w:rStyle w:val="10"/>
        </w:rPr>
        <w:t>AV2=20</w:t>
      </w:r>
      <w:r>
        <w:t xml:space="preserve">, it returns </w:t>
      </w:r>
      <w:r>
        <w:rPr>
          <w:rStyle w:val="13"/>
        </w:rPr>
        <w:t>20</w:t>
      </w:r>
      <w:r>
        <w:t>.</w:t>
      </w:r>
    </w:p>
    <w:p w14:paraId="625DDCF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17587">
      <w:pPr>
        <w:pStyle w:val="3"/>
        <w:keepNext w:val="0"/>
        <w:keepLines w:val="0"/>
        <w:widowControl/>
        <w:suppressLineNumbers w:val="0"/>
      </w:pPr>
      <w:r>
        <w:t xml:space="preserve">6. </w:t>
      </w:r>
      <w:r>
        <w:rPr>
          <w:rStyle w:val="13"/>
          <w:b/>
          <w:bCs/>
        </w:rPr>
        <w:t>Logical Functions</w:t>
      </w:r>
    </w:p>
    <w:p w14:paraId="3B89369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6A1CA4C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IF</w:t>
      </w:r>
      <w:r>
        <w:t>: Tests a condition and returns one value if true and another if false.</w:t>
      </w:r>
    </w:p>
    <w:p w14:paraId="2944A12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0C89669A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=IF(AV1&gt;10, "Yes", "No")</w:t>
      </w:r>
    </w:p>
    <w:p w14:paraId="0AFB5CE8">
      <w:pPr>
        <w:keepNext w:val="0"/>
        <w:keepLines w:val="0"/>
        <w:widowControl/>
        <w:numPr>
          <w:ilvl w:val="2"/>
          <w:numId w:val="6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AV1=15</w:t>
      </w:r>
      <w:r>
        <w:t xml:space="preserve">, it returns </w:t>
      </w:r>
      <w:r>
        <w:rPr>
          <w:rStyle w:val="13"/>
        </w:rPr>
        <w:t>"Yes"</w:t>
      </w:r>
      <w:r>
        <w:t>.</w:t>
      </w:r>
    </w:p>
    <w:p w14:paraId="3439EB6C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07D5E524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AND</w:t>
      </w:r>
      <w:r>
        <w:t>: Logical test combining multiple conditions.</w:t>
      </w:r>
    </w:p>
    <w:p w14:paraId="3C2FEADE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5956086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=AND(AW1&gt;10, AW1&lt;20)</w:t>
      </w:r>
    </w:p>
    <w:p w14:paraId="1D79047C">
      <w:pPr>
        <w:keepNext w:val="0"/>
        <w:keepLines w:val="0"/>
        <w:widowControl/>
        <w:numPr>
          <w:ilvl w:val="2"/>
          <w:numId w:val="6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AW1=15</w:t>
      </w:r>
      <w:r>
        <w:t xml:space="preserve">, it returns </w:t>
      </w:r>
      <w:r>
        <w:rPr>
          <w:rStyle w:val="13"/>
        </w:rPr>
        <w:t>TRUE</w:t>
      </w:r>
      <w:r>
        <w:t>.</w:t>
      </w:r>
    </w:p>
    <w:p w14:paraId="1E29541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0FA08E41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OR</w:t>
      </w:r>
      <w:r>
        <w:t>: Logical test combining multiple conditions.</w:t>
      </w:r>
    </w:p>
    <w:p w14:paraId="7676F78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699E6D11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=OR(AX1=10, AX1=20)</w:t>
      </w:r>
    </w:p>
    <w:p w14:paraId="4B7908D3">
      <w:pPr>
        <w:keepNext w:val="0"/>
        <w:keepLines w:val="0"/>
        <w:widowControl/>
        <w:numPr>
          <w:ilvl w:val="2"/>
          <w:numId w:val="6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AX1=15</w:t>
      </w:r>
      <w:r>
        <w:t xml:space="preserve">, it returns </w:t>
      </w:r>
      <w:r>
        <w:rPr>
          <w:rStyle w:val="13"/>
        </w:rPr>
        <w:t>FALSE</w:t>
      </w:r>
      <w:r>
        <w:t>.</w:t>
      </w:r>
    </w:p>
    <w:p w14:paraId="407EC37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3B7B9936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NOT</w:t>
      </w:r>
      <w:r>
        <w:t>: Reverses a logical value.</w:t>
      </w:r>
    </w:p>
    <w:p w14:paraId="5C7CAD19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3A2BA9AE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=NOT(AY1=10)</w:t>
      </w:r>
    </w:p>
    <w:p w14:paraId="79BC7C34">
      <w:pPr>
        <w:keepNext w:val="0"/>
        <w:keepLines w:val="0"/>
        <w:widowControl/>
        <w:numPr>
          <w:ilvl w:val="2"/>
          <w:numId w:val="6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AY1=10</w:t>
      </w:r>
      <w:r>
        <w:t xml:space="preserve">, it returns </w:t>
      </w:r>
      <w:r>
        <w:rPr>
          <w:rStyle w:val="13"/>
        </w:rPr>
        <w:t>FALSE</w:t>
      </w:r>
      <w:r>
        <w:t>.</w:t>
      </w:r>
    </w:p>
    <w:p w14:paraId="6E89CC29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3FF4BF8A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IFERROR</w:t>
      </w:r>
      <w:r>
        <w:t>: Returns a specified value if there’s an error.</w:t>
      </w:r>
    </w:p>
    <w:p w14:paraId="4BCDE13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E0674B4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=IFERROR(AZ1/BZ1, "Error")</w:t>
      </w:r>
    </w:p>
    <w:p w14:paraId="2375810D">
      <w:pPr>
        <w:keepNext w:val="0"/>
        <w:keepLines w:val="0"/>
        <w:widowControl/>
        <w:numPr>
          <w:ilvl w:val="2"/>
          <w:numId w:val="6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BZ1=0</w:t>
      </w:r>
      <w:r>
        <w:t xml:space="preserve">, it returns </w:t>
      </w:r>
      <w:r>
        <w:rPr>
          <w:rStyle w:val="13"/>
        </w:rPr>
        <w:t>"Error"</w:t>
      </w:r>
      <w:r>
        <w:t>.</w:t>
      </w:r>
    </w:p>
    <w:p w14:paraId="2F153A6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896B470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IFNA</w:t>
      </w:r>
      <w:r>
        <w:t>: Returns a specified value if a formula results in #N/A.</w:t>
      </w:r>
    </w:p>
    <w:p w14:paraId="7F0C6C9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0C2952EE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=IFNA(BA1/CA1, "N/A")</w:t>
      </w:r>
    </w:p>
    <w:p w14:paraId="6D25B3AE">
      <w:pPr>
        <w:keepNext w:val="0"/>
        <w:keepLines w:val="0"/>
        <w:widowControl/>
        <w:numPr>
          <w:ilvl w:val="2"/>
          <w:numId w:val="7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CA1=0</w:t>
      </w:r>
      <w:r>
        <w:t xml:space="preserve">, it returns </w:t>
      </w:r>
      <w:r>
        <w:rPr>
          <w:rStyle w:val="13"/>
        </w:rPr>
        <w:t>"N/A"</w:t>
      </w:r>
      <w:r>
        <w:t>.</w:t>
      </w:r>
    </w:p>
    <w:p w14:paraId="637C555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B0215C7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SWITCH</w:t>
      </w:r>
      <w:r>
        <w:t>: Chooses among multiple values.</w:t>
      </w:r>
    </w:p>
    <w:p w14:paraId="4C62B71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6ADCC14A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=SWITCH(BB1, 1, "One", 2, "Two", "Other")</w:t>
      </w:r>
    </w:p>
    <w:p w14:paraId="398C2FA3">
      <w:pPr>
        <w:keepNext w:val="0"/>
        <w:keepLines w:val="0"/>
        <w:widowControl/>
        <w:numPr>
          <w:ilvl w:val="2"/>
          <w:numId w:val="7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BB1=2</w:t>
      </w:r>
      <w:r>
        <w:t xml:space="preserve">, it returns </w:t>
      </w:r>
      <w:r>
        <w:rPr>
          <w:rStyle w:val="13"/>
        </w:rPr>
        <w:t>"Two"</w:t>
      </w:r>
      <w:r>
        <w:t>.</w:t>
      </w:r>
    </w:p>
    <w:p w14:paraId="64BBE20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204721">
      <w:pPr>
        <w:pStyle w:val="3"/>
        <w:keepNext w:val="0"/>
        <w:keepLines w:val="0"/>
        <w:widowControl/>
        <w:suppressLineNumbers w:val="0"/>
      </w:pPr>
      <w:r>
        <w:t xml:space="preserve">7. </w:t>
      </w:r>
      <w:r>
        <w:rPr>
          <w:rStyle w:val="13"/>
          <w:b/>
          <w:bCs/>
        </w:rPr>
        <w:t>Financial Functions</w:t>
      </w:r>
    </w:p>
    <w:p w14:paraId="381DB0CA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1181ED35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PMT</w:t>
      </w:r>
      <w:r>
        <w:t>: Calculates loan payments.</w:t>
      </w:r>
    </w:p>
    <w:p w14:paraId="189787B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5176F556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=PMT(0.05/12, 60, -10000)</w:t>
      </w:r>
    </w:p>
    <w:p w14:paraId="1469FF96">
      <w:pPr>
        <w:keepNext w:val="0"/>
        <w:keepLines w:val="0"/>
        <w:widowControl/>
        <w:numPr>
          <w:ilvl w:val="2"/>
          <w:numId w:val="7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Returns </w:t>
      </w:r>
      <w:r>
        <w:rPr>
          <w:rStyle w:val="13"/>
        </w:rPr>
        <w:t>-188.71</w:t>
      </w:r>
      <w:r>
        <w:t xml:space="preserve"> (monthly payment for a $10,000 loan at 5% for 5 years).</w:t>
      </w:r>
    </w:p>
    <w:p w14:paraId="4B97FD90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2E537527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NPV</w:t>
      </w:r>
      <w:r>
        <w:t>: Net present value of an investment.</w:t>
      </w:r>
    </w:p>
    <w:p w14:paraId="38DC1DB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2BC97FB3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=NPV(0.05, B1:B5)</w:t>
      </w:r>
    </w:p>
    <w:p w14:paraId="04B41496">
      <w:pPr>
        <w:keepNext w:val="0"/>
        <w:keepLines w:val="0"/>
        <w:widowControl/>
        <w:numPr>
          <w:ilvl w:val="2"/>
          <w:numId w:val="7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B1:B5</w:t>
      </w:r>
      <w:r>
        <w:t xml:space="preserve"> contains cash flows, it returns the NPV.</w:t>
      </w:r>
    </w:p>
    <w:p w14:paraId="2963159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7D7791F8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IRR</w:t>
      </w:r>
      <w:r>
        <w:t>: Internal rate of return.</w:t>
      </w:r>
    </w:p>
    <w:p w14:paraId="488D921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29500034">
      <w:pPr>
        <w:keepNext w:val="0"/>
        <w:keepLines w:val="0"/>
        <w:widowControl/>
        <w:numPr>
          <w:ilvl w:val="1"/>
          <w:numId w:val="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=IRR(C1:C5)</w:t>
      </w:r>
    </w:p>
    <w:p w14:paraId="13743802">
      <w:pPr>
        <w:keepNext w:val="0"/>
        <w:keepLines w:val="0"/>
        <w:widowControl/>
        <w:numPr>
          <w:ilvl w:val="2"/>
          <w:numId w:val="7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C1:C5</w:t>
      </w:r>
      <w:r>
        <w:t xml:space="preserve"> contains cash flows, it returns the IRR.</w:t>
      </w:r>
    </w:p>
    <w:p w14:paraId="730D9AB2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3B10664D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RATE</w:t>
      </w:r>
      <w:r>
        <w:t>: Interest rate per period of an investment.</w:t>
      </w:r>
    </w:p>
    <w:p w14:paraId="435BDC9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066639F4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=RATE(60, PMT, -10000)</w:t>
      </w:r>
    </w:p>
    <w:p w14:paraId="4B020AF0">
      <w:pPr>
        <w:keepNext w:val="0"/>
        <w:keepLines w:val="0"/>
        <w:widowControl/>
        <w:numPr>
          <w:ilvl w:val="2"/>
          <w:numId w:val="7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Returns the monthly interest rate.</w:t>
      </w:r>
    </w:p>
    <w:p w14:paraId="2BF0B0C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3D0A0D07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FV</w:t>
      </w:r>
      <w:r>
        <w:t>: Future value of an investment.</w:t>
      </w:r>
    </w:p>
    <w:p w14:paraId="646F67F1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BA573B7"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=FV(0.05, 10, -100, -1000)</w:t>
      </w:r>
    </w:p>
    <w:p w14:paraId="6685DCFD">
      <w:pPr>
        <w:keepNext w:val="0"/>
        <w:keepLines w:val="0"/>
        <w:widowControl/>
        <w:numPr>
          <w:ilvl w:val="2"/>
          <w:numId w:val="7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Returns the future value of the investment.</w:t>
      </w:r>
    </w:p>
    <w:p w14:paraId="7961A56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80CCE8D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PV</w:t>
      </w:r>
      <w:r>
        <w:t>: Present value of an investment.</w:t>
      </w:r>
    </w:p>
    <w:p w14:paraId="0EC4FB9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223FBB55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=PV(0.05, 10, -100, 0)</w:t>
      </w:r>
    </w:p>
    <w:p w14:paraId="0AC380B8">
      <w:pPr>
        <w:keepNext w:val="0"/>
        <w:keepLines w:val="0"/>
        <w:widowControl/>
        <w:numPr>
          <w:ilvl w:val="2"/>
          <w:numId w:val="7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Returns the present value of the investment.</w:t>
      </w:r>
    </w:p>
    <w:p w14:paraId="2DC8E83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824F68F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CUMIPMT</w:t>
      </w:r>
      <w:r>
        <w:t>: Calculates cumulative interest payments.</w:t>
      </w:r>
    </w:p>
    <w:p w14:paraId="3931CB72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078750D0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=CUMIPMT(0.05/12, 60, 10000, 1, 60, 0)</w:t>
      </w:r>
    </w:p>
    <w:p w14:paraId="4F4D9225">
      <w:pPr>
        <w:keepNext w:val="0"/>
        <w:keepLines w:val="0"/>
        <w:widowControl/>
        <w:numPr>
          <w:ilvl w:val="2"/>
          <w:numId w:val="7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Returns the cumulative interest paid.</w:t>
      </w:r>
    </w:p>
    <w:p w14:paraId="229D7CD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296B2B1E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CUMPRINC</w:t>
      </w:r>
      <w:r>
        <w:t>: Calculates cumulative principal payments.</w:t>
      </w:r>
    </w:p>
    <w:p w14:paraId="548621B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2F765379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=CUMPRINC(0.05/12, 60, 10000, 1, 60, 0)</w:t>
      </w:r>
    </w:p>
    <w:p w14:paraId="07B21B6D">
      <w:pPr>
        <w:keepNext w:val="0"/>
        <w:keepLines w:val="0"/>
        <w:widowControl/>
        <w:numPr>
          <w:ilvl w:val="2"/>
          <w:numId w:val="8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Returns the cumulative principal paid.</w:t>
      </w:r>
    </w:p>
    <w:p w14:paraId="39AB6D7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16395">
      <w:pPr>
        <w:pStyle w:val="3"/>
        <w:keepNext w:val="0"/>
        <w:keepLines w:val="0"/>
        <w:widowControl/>
        <w:suppressLineNumbers w:val="0"/>
      </w:pPr>
      <w:r>
        <w:t xml:space="preserve">8. </w:t>
      </w:r>
      <w:r>
        <w:rPr>
          <w:rStyle w:val="13"/>
          <w:b/>
          <w:bCs/>
        </w:rPr>
        <w:t>Database Functions</w:t>
      </w:r>
    </w:p>
    <w:p w14:paraId="19E06E39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24BE89AB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DSUM</w:t>
      </w:r>
      <w:r>
        <w:t>: Adds values in a database that meet specified criteria.</w:t>
      </w:r>
    </w:p>
    <w:p w14:paraId="235F65AD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5B1B49DE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=DSUM(Database, "Amount", Criteria)</w:t>
      </w:r>
    </w:p>
    <w:p w14:paraId="587BB88D">
      <w:pPr>
        <w:keepNext w:val="0"/>
        <w:keepLines w:val="0"/>
        <w:widowControl/>
        <w:numPr>
          <w:ilvl w:val="2"/>
          <w:numId w:val="8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Sums the "Amount" column where conditions in "Criteria" are met.</w:t>
      </w:r>
    </w:p>
    <w:p w14:paraId="0E9D7544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1D9103AD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DAVERAGE</w:t>
      </w:r>
      <w:r>
        <w:t>: Averages values in a database that meet criteria.</w:t>
      </w:r>
    </w:p>
    <w:p w14:paraId="262599CF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4FE9B7C0">
      <w:pPr>
        <w:keepNext w:val="0"/>
        <w:keepLines w:val="0"/>
        <w:widowControl/>
        <w:numPr>
          <w:ilvl w:val="1"/>
          <w:numId w:val="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=DAVERAGE(Database, "Amount", Criteria)</w:t>
      </w:r>
    </w:p>
    <w:p w14:paraId="67BE858E">
      <w:pPr>
        <w:keepNext w:val="0"/>
        <w:keepLines w:val="0"/>
        <w:widowControl/>
        <w:numPr>
          <w:ilvl w:val="2"/>
          <w:numId w:val="8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Averages the "Amount" column where conditions in "Criteria" are met.</w:t>
      </w:r>
    </w:p>
    <w:p w14:paraId="57493076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794E15A3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DCOUNT</w:t>
      </w:r>
      <w:r>
        <w:t>: Counts cells in a database that meet criteria.</w:t>
      </w:r>
    </w:p>
    <w:p w14:paraId="31F98C51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07109C1F">
      <w:pPr>
        <w:keepNext w:val="0"/>
        <w:keepLines w:val="0"/>
        <w:widowControl/>
        <w:numPr>
          <w:ilvl w:val="1"/>
          <w:numId w:val="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=DCOUNT(Database, "Field", Criteria)</w:t>
      </w:r>
    </w:p>
    <w:p w14:paraId="03D90E36">
      <w:pPr>
        <w:keepNext w:val="0"/>
        <w:keepLines w:val="0"/>
        <w:widowControl/>
        <w:numPr>
          <w:ilvl w:val="2"/>
          <w:numId w:val="8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Counts the number of cells in "Field" that meet conditions in "Criteria".</w:t>
      </w:r>
    </w:p>
    <w:p w14:paraId="32E8CA62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2C188240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DCOUNTA</w:t>
      </w:r>
      <w:r>
        <w:t>: Counts non-empty cells in a database that meet criteria.</w:t>
      </w:r>
    </w:p>
    <w:p w14:paraId="387ECF74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29A95F4D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=DCOUNTA(Database, "Field", Criteria)</w:t>
      </w:r>
    </w:p>
    <w:p w14:paraId="4DCD084D">
      <w:pPr>
        <w:keepNext w:val="0"/>
        <w:keepLines w:val="0"/>
        <w:widowControl/>
        <w:numPr>
          <w:ilvl w:val="2"/>
          <w:numId w:val="8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Counts non-empty cells in "Field" that meet conditions in "Criteria".</w:t>
      </w:r>
    </w:p>
    <w:p w14:paraId="51433136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0064FF7F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DMAX</w:t>
      </w:r>
      <w:r>
        <w:t>: Finds the maximum in a database with criteria.</w:t>
      </w:r>
    </w:p>
    <w:p w14:paraId="7241AB92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7E475A8B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=DMAX(Database, "Amount", Criteria)</w:t>
      </w:r>
    </w:p>
    <w:p w14:paraId="1CC4DF88">
      <w:pPr>
        <w:keepNext w:val="0"/>
        <w:keepLines w:val="0"/>
        <w:widowControl/>
        <w:numPr>
          <w:ilvl w:val="2"/>
          <w:numId w:val="8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Returns the maximum value from the "Amount" column that meets conditions in "Criteria".</w:t>
      </w:r>
    </w:p>
    <w:p w14:paraId="7A7D150E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34A2E119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DMIN</w:t>
      </w:r>
      <w:r>
        <w:t>: Finds the minimum in a database with criteria.</w:t>
      </w:r>
    </w:p>
    <w:p w14:paraId="7EAEDB6C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2C31DEC7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=DMIN(Database, "Amount", Criteria)</w:t>
      </w:r>
    </w:p>
    <w:p w14:paraId="03898610">
      <w:pPr>
        <w:keepNext w:val="0"/>
        <w:keepLines w:val="0"/>
        <w:widowControl/>
        <w:numPr>
          <w:ilvl w:val="2"/>
          <w:numId w:val="8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Returns the minimum value from the "Amount" column that meets conditions in "Criteria".</w:t>
      </w:r>
    </w:p>
    <w:p w14:paraId="722D3DD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D450C">
      <w:pPr>
        <w:pStyle w:val="3"/>
        <w:keepNext w:val="0"/>
        <w:keepLines w:val="0"/>
        <w:widowControl/>
        <w:suppressLineNumbers w:val="0"/>
      </w:pPr>
      <w:r>
        <w:t xml:space="preserve">9. </w:t>
      </w:r>
      <w:r>
        <w:rPr>
          <w:rStyle w:val="13"/>
          <w:b/>
          <w:bCs/>
        </w:rPr>
        <w:t>Engineering Functions</w:t>
      </w:r>
    </w:p>
    <w:p w14:paraId="077F5E77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7385753C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BIN2DEC</w:t>
      </w:r>
      <w:r>
        <w:t>: Converts binary to decimal.</w:t>
      </w:r>
    </w:p>
    <w:p w14:paraId="32DA5429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41DD362D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=BIN2DEC(1010)</w:t>
      </w:r>
    </w:p>
    <w:p w14:paraId="68E48ADD">
      <w:pPr>
        <w:keepNext w:val="0"/>
        <w:keepLines w:val="0"/>
        <w:widowControl/>
        <w:numPr>
          <w:ilvl w:val="2"/>
          <w:numId w:val="8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Returns </w:t>
      </w:r>
      <w:r>
        <w:rPr>
          <w:rStyle w:val="13"/>
        </w:rPr>
        <w:t>10</w:t>
      </w:r>
      <w:r>
        <w:t>.</w:t>
      </w:r>
    </w:p>
    <w:p w14:paraId="4187DC8D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319D99C1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DEC2BIN</w:t>
      </w:r>
      <w:r>
        <w:t>: Converts decimal to binary.</w:t>
      </w:r>
    </w:p>
    <w:p w14:paraId="1D458DC5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7F945A43">
      <w:pPr>
        <w:keepNext w:val="0"/>
        <w:keepLines w:val="0"/>
        <w:widowControl/>
        <w:numPr>
          <w:ilvl w:val="1"/>
          <w:numId w:val="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=DEC2BIN(10)</w:t>
      </w:r>
    </w:p>
    <w:p w14:paraId="7E93AAE0">
      <w:pPr>
        <w:keepNext w:val="0"/>
        <w:keepLines w:val="0"/>
        <w:widowControl/>
        <w:numPr>
          <w:ilvl w:val="2"/>
          <w:numId w:val="9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Returns </w:t>
      </w:r>
      <w:r>
        <w:rPr>
          <w:rStyle w:val="13"/>
        </w:rPr>
        <w:t>1010</w:t>
      </w:r>
      <w:r>
        <w:t>.</w:t>
      </w:r>
    </w:p>
    <w:p w14:paraId="5AF6A051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3B09D3FB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CONVERT</w:t>
      </w:r>
      <w:r>
        <w:t>: Converts from one measurement to another.</w:t>
      </w:r>
    </w:p>
    <w:p w14:paraId="4F624274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76FE8014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=CONVERT(10, "cm", "in")</w:t>
      </w:r>
    </w:p>
    <w:p w14:paraId="34C9502E">
      <w:pPr>
        <w:keepNext w:val="0"/>
        <w:keepLines w:val="0"/>
        <w:widowControl/>
        <w:numPr>
          <w:ilvl w:val="2"/>
          <w:numId w:val="9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Converts 10 cm to inches.</w:t>
      </w:r>
    </w:p>
    <w:p w14:paraId="375B0250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42D8E83A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COMPLEX</w:t>
      </w:r>
      <w:r>
        <w:t>: Creates complex numbers.</w:t>
      </w:r>
    </w:p>
    <w:p w14:paraId="7DEC42A3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2C622DC4">
      <w:pPr>
        <w:keepNext w:val="0"/>
        <w:keepLines w:val="0"/>
        <w:widowControl/>
        <w:numPr>
          <w:ilvl w:val="1"/>
          <w:numId w:val="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=COMPLEX(3, 4)</w:t>
      </w:r>
    </w:p>
    <w:p w14:paraId="2C0D0B76">
      <w:pPr>
        <w:keepNext w:val="0"/>
        <w:keepLines w:val="0"/>
        <w:widowControl/>
        <w:numPr>
          <w:ilvl w:val="2"/>
          <w:numId w:val="9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Returns </w:t>
      </w:r>
      <w:r>
        <w:rPr>
          <w:rStyle w:val="13"/>
        </w:rPr>
        <w:t>3+4i</w:t>
      </w:r>
      <w:r>
        <w:t>.</w:t>
      </w:r>
    </w:p>
    <w:p w14:paraId="50542258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6181AAFD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DELTA</w:t>
      </w:r>
      <w:r>
        <w:t>: Tests whether two values are equal.</w:t>
      </w:r>
    </w:p>
    <w:p w14:paraId="58CA2B15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655DC55B">
      <w:pPr>
        <w:keepNext w:val="0"/>
        <w:keepLines w:val="0"/>
        <w:widowControl/>
        <w:numPr>
          <w:ilvl w:val="1"/>
          <w:numId w:val="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=DELTA(5, 5)</w:t>
      </w:r>
    </w:p>
    <w:p w14:paraId="665D8DFA">
      <w:pPr>
        <w:keepNext w:val="0"/>
        <w:keepLines w:val="0"/>
        <w:widowControl/>
        <w:numPr>
          <w:ilvl w:val="2"/>
          <w:numId w:val="9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Returns </w:t>
      </w:r>
      <w:r>
        <w:rPr>
          <w:rStyle w:val="13"/>
        </w:rPr>
        <w:t>1</w:t>
      </w:r>
      <w:r>
        <w:t xml:space="preserve"> (TRUE).</w:t>
      </w:r>
    </w:p>
    <w:p w14:paraId="3CEC1B70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077BB3D5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IMABS</w:t>
      </w:r>
      <w:r>
        <w:t>: Returns the absolute value of a complex number.</w:t>
      </w:r>
    </w:p>
    <w:p w14:paraId="6F1CB2C1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218BFB3F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=IMABS("3+4i")</w:t>
      </w:r>
    </w:p>
    <w:p w14:paraId="7FA1C0E2">
      <w:pPr>
        <w:keepNext w:val="0"/>
        <w:keepLines w:val="0"/>
        <w:widowControl/>
        <w:numPr>
          <w:ilvl w:val="2"/>
          <w:numId w:val="9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Returns </w:t>
      </w:r>
      <w:r>
        <w:rPr>
          <w:rStyle w:val="13"/>
        </w:rPr>
        <w:t>5</w:t>
      </w:r>
      <w:r>
        <w:t>.</w:t>
      </w:r>
    </w:p>
    <w:p w14:paraId="49B2DF42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32A2809A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IMAGINARY</w:t>
      </w:r>
      <w:r>
        <w:t>: Returns the imaginary part of a complex number.</w:t>
      </w:r>
    </w:p>
    <w:p w14:paraId="6545B9AE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55C73A7E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=IMAGINARY("3+4i")</w:t>
      </w:r>
    </w:p>
    <w:p w14:paraId="7A698D90">
      <w:pPr>
        <w:keepNext w:val="0"/>
        <w:keepLines w:val="0"/>
        <w:widowControl/>
        <w:numPr>
          <w:ilvl w:val="2"/>
          <w:numId w:val="9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Returns </w:t>
      </w:r>
      <w:r>
        <w:rPr>
          <w:rStyle w:val="13"/>
        </w:rPr>
        <w:t>4</w:t>
      </w:r>
      <w:r>
        <w:t>.</w:t>
      </w:r>
    </w:p>
    <w:p w14:paraId="4E6272A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8DAC8">
      <w:pPr>
        <w:pStyle w:val="3"/>
        <w:keepNext w:val="0"/>
        <w:keepLines w:val="0"/>
        <w:widowControl/>
        <w:suppressLineNumbers w:val="0"/>
      </w:pPr>
      <w:r>
        <w:t xml:space="preserve">10. </w:t>
      </w:r>
      <w:r>
        <w:rPr>
          <w:rStyle w:val="13"/>
          <w:b/>
          <w:bCs/>
        </w:rPr>
        <w:t>Information Functions</w:t>
      </w:r>
    </w:p>
    <w:p w14:paraId="11990191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4B3A637C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ISNUMBER</w:t>
      </w:r>
      <w:r>
        <w:t>: Checks if a cell contains a number.</w:t>
      </w:r>
    </w:p>
    <w:p w14:paraId="345F5468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68F71586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=ISNUMBER(AI1)</w:t>
      </w:r>
    </w:p>
    <w:p w14:paraId="3D9AFDF6">
      <w:pPr>
        <w:keepNext w:val="0"/>
        <w:keepLines w:val="0"/>
        <w:widowControl/>
        <w:numPr>
          <w:ilvl w:val="2"/>
          <w:numId w:val="9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Returns </w:t>
      </w:r>
      <w:r>
        <w:rPr>
          <w:rStyle w:val="13"/>
        </w:rPr>
        <w:t>TRUE</w:t>
      </w:r>
      <w:r>
        <w:t xml:space="preserve"> if </w:t>
      </w:r>
      <w:r>
        <w:rPr>
          <w:rStyle w:val="10"/>
        </w:rPr>
        <w:t>AI1=10</w:t>
      </w:r>
      <w:r>
        <w:t>.</w:t>
      </w:r>
    </w:p>
    <w:p w14:paraId="017B0958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3849060B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ISTEXT</w:t>
      </w:r>
      <w:r>
        <w:t>: Checks if a cell contains text.</w:t>
      </w:r>
    </w:p>
    <w:p w14:paraId="7F21F6E1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6605AB55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=ISTEXT(AJ1)</w:t>
      </w:r>
    </w:p>
    <w:p w14:paraId="4C416CCF">
      <w:pPr>
        <w:keepNext w:val="0"/>
        <w:keepLines w:val="0"/>
        <w:widowControl/>
        <w:numPr>
          <w:ilvl w:val="2"/>
          <w:numId w:val="9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Returns </w:t>
      </w:r>
      <w:r>
        <w:rPr>
          <w:rStyle w:val="13"/>
        </w:rPr>
        <w:t>TRUE</w:t>
      </w:r>
      <w:r>
        <w:t xml:space="preserve"> if </w:t>
      </w:r>
      <w:r>
        <w:rPr>
          <w:rStyle w:val="10"/>
        </w:rPr>
        <w:t>AJ1="Hello"</w:t>
      </w:r>
      <w:r>
        <w:t>.</w:t>
      </w:r>
    </w:p>
    <w:p w14:paraId="500CABA6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7F3D6A1A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ISBLANK</w:t>
      </w:r>
      <w:r>
        <w:t>: Checks if a cell is blank.</w:t>
      </w:r>
    </w:p>
    <w:p w14:paraId="15EFE41E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1E7EC043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=ISBLANK(AK1)</w:t>
      </w:r>
    </w:p>
    <w:p w14:paraId="27724B7F">
      <w:pPr>
        <w:keepNext w:val="0"/>
        <w:keepLines w:val="0"/>
        <w:widowControl/>
        <w:numPr>
          <w:ilvl w:val="2"/>
          <w:numId w:val="9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Returns </w:t>
      </w:r>
      <w:r>
        <w:rPr>
          <w:rStyle w:val="13"/>
        </w:rPr>
        <w:t>TRUE</w:t>
      </w:r>
      <w:r>
        <w:t xml:space="preserve"> if </w:t>
      </w:r>
      <w:r>
        <w:rPr>
          <w:rStyle w:val="10"/>
        </w:rPr>
        <w:t>AK1</w:t>
      </w:r>
      <w:r>
        <w:t xml:space="preserve"> is empty.</w:t>
      </w:r>
    </w:p>
    <w:p w14:paraId="4F85CE4F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0A855CA7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ERROR.TYPE</w:t>
      </w:r>
      <w:r>
        <w:t>: Returns the error type.</w:t>
      </w:r>
    </w:p>
    <w:p w14:paraId="0AA0C11A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00F28B4F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=ERROR.TYPE(AL1)</w:t>
      </w:r>
    </w:p>
    <w:p w14:paraId="29BDA734">
      <w:pPr>
        <w:keepNext w:val="0"/>
        <w:keepLines w:val="0"/>
        <w:widowControl/>
        <w:numPr>
          <w:ilvl w:val="2"/>
          <w:numId w:val="10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If </w:t>
      </w:r>
      <w:r>
        <w:rPr>
          <w:rStyle w:val="10"/>
        </w:rPr>
        <w:t>AL1</w:t>
      </w:r>
      <w:r>
        <w:t xml:space="preserve"> contains a #DIV/0! error, it returns </w:t>
      </w:r>
      <w:r>
        <w:rPr>
          <w:rStyle w:val="13"/>
        </w:rPr>
        <w:t>2</w:t>
      </w:r>
      <w:r>
        <w:t>.</w:t>
      </w:r>
    </w:p>
    <w:p w14:paraId="7ECFBD5A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3F8A0C29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TYPE</w:t>
      </w:r>
      <w:r>
        <w:t>: Returns the type of value.</w:t>
      </w:r>
    </w:p>
    <w:p w14:paraId="7407E6D1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0EB64201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=TYPE(AM1)</w:t>
      </w:r>
    </w:p>
    <w:p w14:paraId="3D76DCF1">
      <w:pPr>
        <w:keepNext w:val="0"/>
        <w:keepLines w:val="0"/>
        <w:widowControl/>
        <w:numPr>
          <w:ilvl w:val="2"/>
          <w:numId w:val="10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Returns </w:t>
      </w:r>
      <w:r>
        <w:rPr>
          <w:rStyle w:val="13"/>
        </w:rPr>
        <w:t>1</w:t>
      </w:r>
      <w:r>
        <w:t xml:space="preserve"> if </w:t>
      </w:r>
      <w:r>
        <w:rPr>
          <w:rStyle w:val="10"/>
        </w:rPr>
        <w:t>AM1</w:t>
      </w:r>
      <w:r>
        <w:t xml:space="preserve"> is a number.</w:t>
      </w:r>
    </w:p>
    <w:p w14:paraId="191E953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60C1D">
      <w:pPr>
        <w:pStyle w:val="3"/>
        <w:keepNext w:val="0"/>
        <w:keepLines w:val="0"/>
        <w:widowControl/>
        <w:suppressLineNumbers w:val="0"/>
      </w:pPr>
      <w:r>
        <w:t xml:space="preserve">11. </w:t>
      </w:r>
      <w:r>
        <w:rPr>
          <w:rStyle w:val="13"/>
          <w:b/>
          <w:bCs/>
        </w:rPr>
        <w:t>Array Functions (Dynamic Arrays)</w:t>
      </w:r>
    </w:p>
    <w:p w14:paraId="2646E243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1440" w:hanging="360"/>
      </w:pPr>
    </w:p>
    <w:p w14:paraId="7C1D31A9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UNIQUE</w:t>
      </w:r>
      <w:r>
        <w:t>: Returns unique values from a range.</w:t>
      </w:r>
    </w:p>
    <w:p w14:paraId="7D0E8E04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1440" w:hanging="360"/>
      </w:pPr>
    </w:p>
    <w:p w14:paraId="60BF6360">
      <w:pPr>
        <w:keepNext w:val="0"/>
        <w:keepLines w:val="0"/>
        <w:widowControl/>
        <w:numPr>
          <w:ilvl w:val="1"/>
          <w:numId w:val="1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=UNIQUE(A1:A10)</w:t>
      </w:r>
    </w:p>
    <w:p w14:paraId="2A1C3509">
      <w:pPr>
        <w:keepNext w:val="0"/>
        <w:keepLines w:val="0"/>
        <w:widowControl/>
        <w:numPr>
          <w:ilvl w:val="2"/>
          <w:numId w:val="10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Returns a list of unique values from the range.</w:t>
      </w:r>
    </w:p>
    <w:p w14:paraId="430B2D3A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1440" w:hanging="360"/>
      </w:pPr>
    </w:p>
    <w:p w14:paraId="19CDD3EC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SORT</w:t>
      </w:r>
      <w:r>
        <w:t>: Sorts values in a range.</w:t>
      </w:r>
    </w:p>
    <w:p w14:paraId="0B440009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1440" w:hanging="360"/>
      </w:pPr>
    </w:p>
    <w:p w14:paraId="7F27473E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=SORT(A1:A10)</w:t>
      </w:r>
    </w:p>
    <w:p w14:paraId="12AD19D2">
      <w:pPr>
        <w:keepNext w:val="0"/>
        <w:keepLines w:val="0"/>
        <w:widowControl/>
        <w:numPr>
          <w:ilvl w:val="2"/>
          <w:numId w:val="10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Sorts the values in ascending order.</w:t>
      </w:r>
    </w:p>
    <w:p w14:paraId="417087A0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1440" w:hanging="360"/>
      </w:pPr>
    </w:p>
    <w:p w14:paraId="11D76614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FILTER</w:t>
      </w:r>
      <w:r>
        <w:t>: Filters a range of data based on criteria.</w:t>
      </w:r>
    </w:p>
    <w:p w14:paraId="25C13265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1440" w:hanging="360"/>
      </w:pPr>
    </w:p>
    <w:p w14:paraId="143FF522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=FILTER(A1:A10, A1:A10&gt;10)</w:t>
      </w:r>
    </w:p>
    <w:p w14:paraId="2CD27DA5">
      <w:pPr>
        <w:keepNext w:val="0"/>
        <w:keepLines w:val="0"/>
        <w:widowControl/>
        <w:numPr>
          <w:ilvl w:val="2"/>
          <w:numId w:val="10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Returns values greater than 10.</w:t>
      </w:r>
    </w:p>
    <w:p w14:paraId="3E3D6DDE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1440" w:hanging="360"/>
      </w:pPr>
    </w:p>
    <w:p w14:paraId="70DFFEBD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SEQUENCE</w:t>
      </w:r>
      <w:r>
        <w:t>: Generates a sequence of numbers.</w:t>
      </w:r>
    </w:p>
    <w:p w14:paraId="24E24BCB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1440" w:hanging="360"/>
      </w:pPr>
    </w:p>
    <w:p w14:paraId="1CBD18AE"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=SEQUENCE(5)</w:t>
      </w:r>
    </w:p>
    <w:p w14:paraId="4883C684">
      <w:pPr>
        <w:keepNext w:val="0"/>
        <w:keepLines w:val="0"/>
        <w:widowControl/>
        <w:numPr>
          <w:ilvl w:val="2"/>
          <w:numId w:val="10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Returns </w:t>
      </w:r>
      <w:r>
        <w:rPr>
          <w:rStyle w:val="13"/>
        </w:rPr>
        <w:t>1, 2, 3, 4, 5</w:t>
      </w:r>
      <w:r>
        <w:t>.</w:t>
      </w:r>
    </w:p>
    <w:p w14:paraId="6B2B1EAC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1440" w:hanging="360"/>
      </w:pPr>
    </w:p>
    <w:p w14:paraId="38C9B665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3"/>
        </w:rPr>
        <w:t>TRANSPOSE</w:t>
      </w:r>
      <w:r>
        <w:t>: Converts rows to columns and vice versa.</w:t>
      </w:r>
    </w:p>
    <w:p w14:paraId="06760158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1440" w:hanging="360"/>
      </w:pPr>
    </w:p>
    <w:p w14:paraId="15DD9F2B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3"/>
        </w:rPr>
        <w:t>Example</w:t>
      </w:r>
      <w:r>
        <w:t xml:space="preserve">: </w:t>
      </w:r>
      <w:r>
        <w:rPr>
          <w:rStyle w:val="10"/>
        </w:rPr>
        <w:t>=TRANSPOSE(A1:A5)</w:t>
      </w:r>
    </w:p>
    <w:p w14:paraId="6B173C83">
      <w:pPr>
        <w:keepNext w:val="0"/>
        <w:keepLines w:val="0"/>
        <w:widowControl/>
        <w:numPr>
          <w:ilvl w:val="2"/>
          <w:numId w:val="10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Converts a vertical range to a horizontal range.</w:t>
      </w:r>
    </w:p>
    <w:p w14:paraId="46E1DB8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HACKE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CKED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楷体_GB2312">
    <w:altName w:val="Microsoft YaHei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Microsoft YaHei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B856B"/>
    <w:multiLevelType w:val="multilevel"/>
    <w:tmpl w:val="9C8B85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5AB79A"/>
    <w:multiLevelType w:val="multilevel"/>
    <w:tmpl w:val="AB5AB7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E48D22"/>
    <w:multiLevelType w:val="multilevel"/>
    <w:tmpl w:val="BEE48D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8550D65"/>
    <w:multiLevelType w:val="multilevel"/>
    <w:tmpl w:val="C8550D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1D78EF9"/>
    <w:multiLevelType w:val="multilevel"/>
    <w:tmpl w:val="D1D78E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3F91084"/>
    <w:multiLevelType w:val="multilevel"/>
    <w:tmpl w:val="D3F910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79F3604"/>
    <w:multiLevelType w:val="multilevel"/>
    <w:tmpl w:val="D79F36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D75FD0C"/>
    <w:multiLevelType w:val="multilevel"/>
    <w:tmpl w:val="DD75FD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2DF02BD"/>
    <w:multiLevelType w:val="multilevel"/>
    <w:tmpl w:val="22DF02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5C1DE98"/>
    <w:multiLevelType w:val="multilevel"/>
    <w:tmpl w:val="25C1DE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C02FCA8"/>
    <w:multiLevelType w:val="singleLevel"/>
    <w:tmpl w:val="6C02FCA8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712BA806"/>
    <w:multiLevelType w:val="multilevel"/>
    <w:tmpl w:val="712BA8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"/>
  </w:num>
  <w:num w:numId="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8"/>
  </w:num>
  <w:num w:numId="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3"/>
  </w:num>
  <w:num w:numId="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4"/>
  </w:num>
  <w:num w:numId="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"/>
  </w:num>
  <w:num w:numId="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11"/>
  </w:num>
  <w:num w:numId="8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0"/>
  </w:num>
  <w:num w:numId="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5"/>
  </w:num>
  <w:num w:numId="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6"/>
  </w:num>
  <w:num w:numId="1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EC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f" stroke="f">
      <v:fill on="f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widowControl w:val="0"/>
      <w:spacing w:before="340" w:beforeLines="0" w:beforeAutospacing="0" w:after="330" w:afterLines="0" w:afterAutospacing="0" w:line="576" w:lineRule="auto"/>
      <w:jc w:val="both"/>
      <w:outlineLvl w:val="0"/>
    </w:pPr>
    <w:rPr>
      <w:rFonts w:ascii="Times New Roman" w:hAnsi="Times New Roman" w:eastAsia="SimSun" w:cs="Times New Roman"/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ate"/>
    <w:basedOn w:val="1"/>
    <w:next w:val="1"/>
    <w:uiPriority w:val="0"/>
    <w:pPr>
      <w:widowControl w:val="0"/>
      <w:spacing w:after="0" w:afterLines="0"/>
      <w:jc w:val="right"/>
    </w:pPr>
    <w:rPr>
      <w:rFonts w:ascii="Times New Roman" w:hAnsi="Times New Roman" w:eastAsia="SimSun" w:cs="Times New Roman"/>
      <w:color w:val="5590CC"/>
      <w:kern w:val="2"/>
      <w:sz w:val="24"/>
      <w:szCs w:val="24"/>
      <w:lang/>
    </w:rPr>
  </w:style>
  <w:style w:type="character" w:styleId="7">
    <w:name w:val="Emphasis"/>
    <w:basedOn w:val="4"/>
    <w:qFormat/>
    <w:uiPriority w:val="0"/>
    <w:rPr>
      <w:i/>
      <w:iCs/>
    </w:rPr>
  </w:style>
  <w:style w:type="paragraph" w:styleId="8">
    <w:name w:val="footer"/>
    <w:basedOn w:val="1"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SimSun" w:cs="Times New Roman"/>
      <w:kern w:val="2"/>
      <w:sz w:val="18"/>
      <w:lang/>
    </w:rPr>
  </w:style>
  <w:style w:type="paragraph" w:styleId="9">
    <w:name w:val="header"/>
    <w:basedOn w:val="1"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SimSun" w:cs="Times New Roman"/>
      <w:kern w:val="2"/>
      <w:sz w:val="18"/>
      <w:lang/>
    </w:rPr>
  </w:style>
  <w:style w:type="character" w:styleId="10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page number"/>
    <w:basedOn w:val="4"/>
    <w:uiPriority w:val="0"/>
    <w:rPr>
      <w:rFonts w:ascii="Times New Roman" w:hAnsi="Times New Roman" w:eastAsia="SimSun"/>
    </w:rPr>
  </w:style>
  <w:style w:type="character" w:styleId="13">
    <w:name w:val="Strong"/>
    <w:basedOn w:val="4"/>
    <w:qFormat/>
    <w:uiPriority w:val="0"/>
    <w:rPr>
      <w:b/>
      <w:bCs/>
    </w:rPr>
  </w:style>
  <w:style w:type="character" w:customStyle="1" w:styleId="14">
    <w:name w:val="无间隔 Char"/>
    <w:basedOn w:val="4"/>
    <w:link w:val="15"/>
    <w:uiPriority w:val="0"/>
    <w:rPr>
      <w:rFonts w:hint="default" w:ascii="Times New Roman" w:hAnsi="Times New Roman" w:eastAsia="SimSun"/>
      <w:sz w:val="22"/>
    </w:rPr>
  </w:style>
  <w:style w:type="paragraph" w:customStyle="1" w:styleId="15">
    <w:name w:val="No Spacing"/>
    <w:link w:val="14"/>
    <w:uiPriority w:val="0"/>
    <w:rPr>
      <w:rFonts w:hint="default" w:ascii="Times New Roman" w:hAnsi="Times New Roman" w:eastAsia="SimSun"/>
      <w:sz w:val="22"/>
    </w:rPr>
  </w:style>
  <w:style w:type="paragraph" w:customStyle="1" w:styleId="16">
    <w:name w:val="Contact Details"/>
    <w:basedOn w:val="1"/>
    <w:uiPriority w:val="0"/>
    <w:pPr>
      <w:widowControl w:val="0"/>
      <w:spacing w:before="80" w:beforeLines="0" w:after="80" w:afterLines="0"/>
      <w:jc w:val="both"/>
    </w:pPr>
    <w:rPr>
      <w:rFonts w:ascii="Times New Roman" w:hAnsi="Times New Roman" w:eastAsia="SimSun" w:cs="Times New Roman"/>
      <w:color w:val="FFFFFF"/>
      <w:kern w:val="2"/>
      <w:sz w:val="16"/>
      <w:szCs w:val="14"/>
      <w:lang/>
    </w:rPr>
  </w:style>
  <w:style w:type="paragraph" w:customStyle="1" w:styleId="17">
    <w:name w:val="Organization"/>
    <w:basedOn w:val="1"/>
    <w:uiPriority w:val="0"/>
    <w:pPr>
      <w:widowControl w:val="0"/>
      <w:spacing w:after="0" w:afterLines="0" w:line="600" w:lineRule="exact"/>
      <w:jc w:val="both"/>
    </w:pPr>
    <w:rPr>
      <w:rFonts w:ascii="Calibri" w:hAnsi="Calibri" w:eastAsia="SimSun" w:cs="Times New Roman"/>
      <w:color w:val="FFFFFF"/>
      <w:kern w:val="2"/>
      <w:sz w:val="56"/>
      <w:szCs w:val="36"/>
      <w:lang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WindowsApps\ZhuhaiKingsoftOfficeSoftw.WPSOffice2019_12.2.18638.0_x86__924xes6e8q1tw\12.2.0.18638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Grid"/>
      <sectRole val="1"/>
    </customSectPr>
  </customSectProps>
  <customShpExts>
    <customShpInfo spid="_x0000_s1086"/>
    <customShpInfo spid="_x0000_s1083"/>
    <customShpInfo spid="_x0000_s1084"/>
    <customShpInfo spid="_x0000_s108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Office_12.2.0.18638_F1E327BC-269C-435d-A152-05C5408002CA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2024-10-31T15:54:00Z</dcterms:created>
  <dc:creator>acern</dc:creator>
  <cp:lastModifiedBy>Aushah Gowhar Wani</cp:lastModifiedBy>
  <dcterms:modified xsi:type="dcterms:W3CDTF">2024-10-31T17:18:44Z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2BEBB4F63FB2454A9EC1A8A44A98B4E4_11</vt:lpwstr>
  </property>
</Properties>
</file>